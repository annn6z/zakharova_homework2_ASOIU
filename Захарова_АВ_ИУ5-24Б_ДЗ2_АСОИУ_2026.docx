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2C616B" w:rsidRPr="002C616B" w14:paraId="665E9345" w14:textId="77777777" w:rsidTr="004D478A">
        <w:tc>
          <w:tcPr>
            <w:tcW w:w="1383" w:type="dxa"/>
          </w:tcPr>
          <w:p w14:paraId="6DA0D7D7" w14:textId="77777777" w:rsidR="002C616B" w:rsidRPr="002C616B" w:rsidRDefault="00692B3B" w:rsidP="002C616B">
            <w:pPr>
              <w:widowControl w:val="0"/>
              <w:autoSpaceDE w:val="0"/>
              <w:autoSpaceDN w:val="0"/>
              <w:rPr>
                <w:b/>
                <w:sz w:val="22"/>
                <w:szCs w:val="22"/>
                <w:lang w:eastAsia="en-US"/>
              </w:rPr>
            </w:pPr>
            <w:r w:rsidRPr="002C616B"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2B15530B" wp14:editId="6C1F975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4E8554E1" w14:textId="77777777" w:rsidR="002C616B" w:rsidRPr="00A86D51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A86D51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6C162CA7" w14:textId="77777777" w:rsidR="002C616B" w:rsidRPr="00A86D51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A86D51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29BBF89B" w14:textId="77777777" w:rsidR="002C616B" w:rsidRPr="00A86D51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A86D51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2B3D2867" w14:textId="77777777" w:rsidR="002C616B" w:rsidRPr="00A86D51" w:rsidRDefault="002C616B" w:rsidP="002C616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A86D51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6443C5F1" w14:textId="77777777" w:rsidR="002C616B" w:rsidRPr="00A86D51" w:rsidRDefault="002C616B" w:rsidP="002C616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A86D51">
              <w:rPr>
                <w:b/>
                <w:sz w:val="24"/>
                <w:szCs w:val="24"/>
                <w:lang w:eastAsia="en-US"/>
              </w:rPr>
              <w:t xml:space="preserve">имени </w:t>
            </w:r>
            <w:proofErr w:type="gramStart"/>
            <w:r w:rsidRPr="00A86D51">
              <w:rPr>
                <w:b/>
                <w:sz w:val="24"/>
                <w:szCs w:val="24"/>
                <w:lang w:eastAsia="en-US"/>
              </w:rPr>
              <w:t>Н.Э.</w:t>
            </w:r>
            <w:proofErr w:type="gramEnd"/>
            <w:r w:rsidRPr="00A86D51">
              <w:rPr>
                <w:b/>
                <w:sz w:val="24"/>
                <w:szCs w:val="24"/>
                <w:lang w:eastAsia="en-US"/>
              </w:rPr>
              <w:t xml:space="preserve"> Баумана</w:t>
            </w:r>
          </w:p>
          <w:p w14:paraId="170D962E" w14:textId="77777777" w:rsidR="002C616B" w:rsidRPr="00A86D51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A86D51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7F471E33" w14:textId="77777777" w:rsidR="002C616B" w:rsidRPr="002C616B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A86D51">
              <w:rPr>
                <w:b/>
                <w:sz w:val="24"/>
                <w:szCs w:val="24"/>
                <w:lang w:eastAsia="en-US"/>
              </w:rPr>
              <w:t xml:space="preserve">(МГТУ им. </w:t>
            </w:r>
            <w:proofErr w:type="gramStart"/>
            <w:r w:rsidRPr="00A86D51">
              <w:rPr>
                <w:b/>
                <w:sz w:val="24"/>
                <w:szCs w:val="24"/>
                <w:lang w:eastAsia="en-US"/>
              </w:rPr>
              <w:t>Н.Э.</w:t>
            </w:r>
            <w:proofErr w:type="gramEnd"/>
            <w:r w:rsidRPr="00A86D51">
              <w:rPr>
                <w:b/>
                <w:sz w:val="24"/>
                <w:szCs w:val="24"/>
                <w:lang w:eastAsia="en-US"/>
              </w:rPr>
              <w:t xml:space="preserve"> Баумана)</w:t>
            </w:r>
          </w:p>
        </w:tc>
      </w:tr>
    </w:tbl>
    <w:p w14:paraId="5544AAF0" w14:textId="77777777" w:rsidR="002C616B" w:rsidRPr="002C616B" w:rsidRDefault="002C616B" w:rsidP="002C616B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10"/>
          <w:szCs w:val="22"/>
          <w:lang w:eastAsia="en-US"/>
        </w:rPr>
      </w:pPr>
    </w:p>
    <w:p w14:paraId="465E901B" w14:textId="77777777" w:rsidR="002C616B" w:rsidRPr="002C616B" w:rsidRDefault="002C616B" w:rsidP="002C616B">
      <w:pPr>
        <w:widowControl w:val="0"/>
        <w:autoSpaceDE w:val="0"/>
        <w:autoSpaceDN w:val="0"/>
        <w:rPr>
          <w:b/>
          <w:sz w:val="22"/>
          <w:szCs w:val="22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825"/>
      </w:tblGrid>
      <w:tr w:rsidR="004D478A" w:rsidRPr="00EC5625" w14:paraId="1B085AD5" w14:textId="77777777" w:rsidTr="004D478A">
        <w:trPr>
          <w:trHeight w:val="255"/>
        </w:trPr>
        <w:tc>
          <w:tcPr>
            <w:tcW w:w="1530" w:type="dxa"/>
          </w:tcPr>
          <w:p w14:paraId="34CB2A42" w14:textId="77777777" w:rsidR="002C616B" w:rsidRPr="00EC5625" w:rsidRDefault="002C616B" w:rsidP="004D478A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EC5625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712106A2" w14:textId="77777777" w:rsidR="002C616B" w:rsidRPr="00EC5625" w:rsidRDefault="002C616B" w:rsidP="004D478A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EC5625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4D478A" w:rsidRPr="00EC5625" w14:paraId="074537CD" w14:textId="77777777" w:rsidTr="004D478A">
        <w:tc>
          <w:tcPr>
            <w:tcW w:w="1530" w:type="dxa"/>
          </w:tcPr>
          <w:p w14:paraId="2A915919" w14:textId="77777777" w:rsidR="002C616B" w:rsidRPr="00EC5625" w:rsidRDefault="002C616B" w:rsidP="004D478A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EC5625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2513E502" w14:textId="77777777" w:rsidR="002C616B" w:rsidRPr="00EC5625" w:rsidRDefault="002C616B" w:rsidP="004D478A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EC5625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057A5E30" w14:textId="77777777" w:rsidR="002C616B" w:rsidRPr="00EC5625" w:rsidRDefault="002C616B" w:rsidP="002C616B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427BF915" w14:textId="77777777" w:rsidR="006733F2" w:rsidRDefault="006733F2" w:rsidP="006733F2">
      <w:pPr>
        <w:jc w:val="center"/>
        <w:rPr>
          <w:i/>
        </w:rPr>
      </w:pPr>
    </w:p>
    <w:p w14:paraId="290F6376" w14:textId="77777777" w:rsidR="006733F2" w:rsidRDefault="006733F2" w:rsidP="006733F2">
      <w:pPr>
        <w:jc w:val="center"/>
        <w:rPr>
          <w:i/>
        </w:rPr>
      </w:pPr>
    </w:p>
    <w:p w14:paraId="4E676E9F" w14:textId="77777777" w:rsidR="006733F2" w:rsidRDefault="006733F2" w:rsidP="006733F2">
      <w:pPr>
        <w:jc w:val="center"/>
        <w:rPr>
          <w:i/>
        </w:rPr>
      </w:pPr>
    </w:p>
    <w:p w14:paraId="710BB1E9" w14:textId="77777777" w:rsidR="006733F2" w:rsidRDefault="006733F2" w:rsidP="006733F2">
      <w:pPr>
        <w:jc w:val="center"/>
        <w:rPr>
          <w:i/>
        </w:rPr>
      </w:pPr>
    </w:p>
    <w:p w14:paraId="68B523EA" w14:textId="77777777" w:rsidR="006733F2" w:rsidRDefault="006733F2" w:rsidP="006733F2">
      <w:pPr>
        <w:jc w:val="center"/>
        <w:rPr>
          <w:b/>
          <w:sz w:val="36"/>
          <w:szCs w:val="36"/>
        </w:rPr>
      </w:pPr>
    </w:p>
    <w:p w14:paraId="29187435" w14:textId="560FA7E7" w:rsidR="006733F2" w:rsidRDefault="0045567B" w:rsidP="0045567B">
      <w:pPr>
        <w:jc w:val="center"/>
      </w:pPr>
      <w:r>
        <w:rPr>
          <w:b/>
          <w:sz w:val="36"/>
          <w:szCs w:val="36"/>
        </w:rPr>
        <w:t xml:space="preserve">ДОМАШНЯЯ РАБОТА № </w:t>
      </w:r>
      <w:r w:rsidR="007A6DE3">
        <w:rPr>
          <w:b/>
          <w:sz w:val="36"/>
          <w:szCs w:val="36"/>
        </w:rPr>
        <w:t>2</w:t>
      </w:r>
    </w:p>
    <w:p w14:paraId="2A2EEECB" w14:textId="77777777" w:rsidR="006733F2" w:rsidRDefault="006733F2" w:rsidP="006733F2"/>
    <w:p w14:paraId="658BBDE8" w14:textId="77777777" w:rsidR="006733F2" w:rsidRDefault="006733F2" w:rsidP="006733F2"/>
    <w:p w14:paraId="3D015728" w14:textId="0EED1742" w:rsidR="006733F2" w:rsidRPr="007A6DE3" w:rsidRDefault="006733F2" w:rsidP="0045567B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/>
          <w:b w:val="0"/>
          <w:bCs w:val="0"/>
          <w:i w:val="0"/>
          <w:iCs w:val="0"/>
          <w:color w:val="0F1115"/>
          <w:sz w:val="32"/>
          <w:szCs w:val="32"/>
        </w:rPr>
      </w:pPr>
      <w:r w:rsidRPr="007A6DE3">
        <w:rPr>
          <w:rFonts w:ascii="Times New Roman" w:hAnsi="Times New Roman"/>
          <w:b w:val="0"/>
          <w:bCs w:val="0"/>
          <w:i w:val="0"/>
          <w:iCs w:val="0"/>
          <w:sz w:val="32"/>
          <w:szCs w:val="32"/>
        </w:rPr>
        <w:t>«</w:t>
      </w:r>
      <w:r w:rsidR="007A6DE3" w:rsidRPr="007A6DE3">
        <w:rPr>
          <w:rFonts w:ascii="Times New Roman" w:hAnsi="Times New Roman"/>
          <w:b w:val="0"/>
          <w:bCs w:val="0"/>
          <w:i w:val="0"/>
          <w:iCs w:val="0"/>
          <w:sz w:val="32"/>
          <w:szCs w:val="32"/>
        </w:rPr>
        <w:t>Разработка консольного приложения с применением ООП</w:t>
      </w:r>
      <w:r w:rsidRPr="007A6DE3">
        <w:rPr>
          <w:rFonts w:ascii="Times New Roman" w:hAnsi="Times New Roman"/>
          <w:b w:val="0"/>
          <w:bCs w:val="0"/>
          <w:i w:val="0"/>
          <w:iCs w:val="0"/>
          <w:sz w:val="32"/>
          <w:szCs w:val="32"/>
        </w:rPr>
        <w:t>»</w:t>
      </w:r>
    </w:p>
    <w:p w14:paraId="77796641" w14:textId="77777777" w:rsidR="002C616B" w:rsidRPr="00692B3B" w:rsidRDefault="002C616B" w:rsidP="006733F2">
      <w:pPr>
        <w:jc w:val="center"/>
        <w:rPr>
          <w:sz w:val="32"/>
          <w:szCs w:val="32"/>
        </w:rPr>
      </w:pPr>
    </w:p>
    <w:p w14:paraId="0754CBD2" w14:textId="77777777" w:rsidR="006733F2" w:rsidRDefault="006733F2" w:rsidP="006733F2"/>
    <w:p w14:paraId="5B1BE2AC" w14:textId="2AF46AF2" w:rsidR="006733F2" w:rsidRDefault="006733F2" w:rsidP="002C616B">
      <w:pPr>
        <w:ind w:left="2694" w:hanging="2694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="0045567B" w:rsidRPr="0045567B">
        <w:rPr>
          <w:color w:val="0F1115"/>
          <w:sz w:val="28"/>
          <w:szCs w:val="28"/>
          <w:shd w:val="clear" w:color="auto" w:fill="FFFFFF"/>
        </w:rPr>
        <w:t>Архитектура автоматизированных систем обработки информации и управления</w:t>
      </w:r>
      <w:r>
        <w:rPr>
          <w:b/>
          <w:sz w:val="28"/>
          <w:szCs w:val="28"/>
        </w:rPr>
        <w:t>»</w:t>
      </w:r>
    </w:p>
    <w:p w14:paraId="57D3C0D7" w14:textId="77777777" w:rsidR="006733F2" w:rsidRDefault="006733F2" w:rsidP="006733F2">
      <w:pPr>
        <w:rPr>
          <w:b/>
          <w:sz w:val="28"/>
          <w:szCs w:val="28"/>
        </w:rPr>
      </w:pPr>
    </w:p>
    <w:p w14:paraId="7199E892" w14:textId="77777777" w:rsidR="006733F2" w:rsidRDefault="006733F2" w:rsidP="006733F2">
      <w:pPr>
        <w:rPr>
          <w:b/>
          <w:sz w:val="28"/>
          <w:szCs w:val="28"/>
        </w:rPr>
      </w:pPr>
    </w:p>
    <w:p w14:paraId="387C1B88" w14:textId="77777777" w:rsidR="006733F2" w:rsidRDefault="006733F2" w:rsidP="006733F2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6733F2" w14:paraId="5BA1E310" w14:textId="77777777" w:rsidTr="00A733BB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C38F8DE" w14:textId="77777777" w:rsidR="006733F2" w:rsidRPr="00692B3B" w:rsidRDefault="006733F2" w:rsidP="006733F2">
            <w:pPr>
              <w:snapToGrid w:val="0"/>
              <w:spacing w:before="200" w:line="256" w:lineRule="auto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Выполнил: студент гр. </w:t>
            </w:r>
            <w:r w:rsidR="00BE5C19">
              <w:rPr>
                <w:sz w:val="28"/>
                <w:szCs w:val="28"/>
                <w:lang w:eastAsia="en-US"/>
              </w:rPr>
              <w:t>ИУ5</w:t>
            </w:r>
            <w:r w:rsidR="00692B3B" w:rsidRPr="0024481B">
              <w:rPr>
                <w:color w:val="000000" w:themeColor="text1"/>
                <w:sz w:val="28"/>
                <w:szCs w:val="28"/>
                <w:lang w:eastAsia="en-US"/>
              </w:rPr>
              <w:t>-24</w:t>
            </w:r>
            <w:r w:rsidR="00692B3B">
              <w:rPr>
                <w:color w:val="000000" w:themeColor="text1"/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0B00291" w14:textId="77777777" w:rsidR="006733F2" w:rsidRDefault="00C30756" w:rsidP="006733F2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</w:t>
            </w:r>
            <w:r w:rsidR="006733F2">
              <w:rPr>
                <w:lang w:eastAsia="en-US"/>
              </w:rPr>
              <w:t>_________________ (</w:t>
            </w:r>
            <w:r w:rsidR="00692B3B">
              <w:rPr>
                <w:lang w:eastAsia="en-US"/>
              </w:rPr>
              <w:t xml:space="preserve"> </w:t>
            </w:r>
            <w:r w:rsidR="00692B3B" w:rsidRPr="00692B3B">
              <w:rPr>
                <w:sz w:val="28"/>
                <w:szCs w:val="28"/>
                <w:u w:val="single"/>
                <w:lang w:eastAsia="en-US"/>
              </w:rPr>
              <w:t>Захарова А. В.</w:t>
            </w:r>
            <w:r w:rsidR="006733F2" w:rsidRPr="00692B3B">
              <w:rPr>
                <w:sz w:val="28"/>
                <w:szCs w:val="28"/>
                <w:u w:val="single"/>
                <w:lang w:eastAsia="en-US"/>
              </w:rPr>
              <w:t>)</w:t>
            </w:r>
          </w:p>
          <w:p w14:paraId="7B5F24B4" w14:textId="77777777" w:rsidR="006733F2" w:rsidRDefault="006733F2" w:rsidP="006733F2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</w:t>
            </w:r>
            <w:r w:rsidR="002C3BAB">
              <w:rPr>
                <w:sz w:val="18"/>
                <w:szCs w:val="18"/>
                <w:lang w:eastAsia="en-US"/>
              </w:rPr>
              <w:t xml:space="preserve">  </w:t>
            </w:r>
            <w:r>
              <w:rPr>
                <w:sz w:val="18"/>
                <w:szCs w:val="18"/>
                <w:lang w:eastAsia="en-US"/>
              </w:rPr>
              <w:t xml:space="preserve">   (Под</w:t>
            </w:r>
            <w:r>
              <w:rPr>
                <w:sz w:val="18"/>
                <w:lang w:eastAsia="en-US"/>
              </w:rPr>
              <w:t>пись)                             (Ф.И.О.)</w:t>
            </w:r>
          </w:p>
          <w:p w14:paraId="0C0FF7CB" w14:textId="77777777" w:rsidR="006733F2" w:rsidRDefault="006733F2" w:rsidP="006733F2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6733F2" w14:paraId="279C18A0" w14:textId="77777777" w:rsidTr="00A733BB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90BF1E" w14:textId="77777777" w:rsidR="006733F2" w:rsidRDefault="006733F2" w:rsidP="006733F2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800C7BB" w14:textId="62A3C576" w:rsidR="006733F2" w:rsidRDefault="00C30756" w:rsidP="006733F2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</w:t>
            </w:r>
            <w:r w:rsidR="006733F2">
              <w:rPr>
                <w:lang w:eastAsia="en-US"/>
              </w:rPr>
              <w:t>_________________ (</w:t>
            </w:r>
            <w:r w:rsidR="00CF1921">
              <w:rPr>
                <w:lang w:eastAsia="en-US"/>
              </w:rPr>
              <w:t xml:space="preserve"> </w:t>
            </w:r>
            <w:proofErr w:type="spellStart"/>
            <w:r w:rsidR="0045567B"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="0045567B">
              <w:rPr>
                <w:sz w:val="28"/>
                <w:szCs w:val="28"/>
                <w:u w:val="single"/>
                <w:lang w:eastAsia="en-US"/>
              </w:rPr>
              <w:t xml:space="preserve"> Ю</w:t>
            </w:r>
            <w:r w:rsidR="00CF1921" w:rsidRPr="00CF1921">
              <w:rPr>
                <w:sz w:val="28"/>
                <w:szCs w:val="28"/>
                <w:u w:val="single"/>
                <w:lang w:eastAsia="en-US"/>
              </w:rPr>
              <w:t>.</w:t>
            </w:r>
            <w:r w:rsidR="0045567B">
              <w:rPr>
                <w:sz w:val="28"/>
                <w:szCs w:val="28"/>
                <w:u w:val="single"/>
                <w:lang w:eastAsia="en-US"/>
              </w:rPr>
              <w:t xml:space="preserve"> Е.</w:t>
            </w:r>
            <w:r w:rsidR="006733F2" w:rsidRPr="00CF1921">
              <w:rPr>
                <w:lang w:eastAsia="en-US"/>
              </w:rPr>
              <w:t>)</w:t>
            </w:r>
          </w:p>
          <w:p w14:paraId="20FAFEB8" w14:textId="77777777" w:rsidR="006733F2" w:rsidRDefault="006733F2" w:rsidP="006733F2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</w:t>
            </w:r>
            <w:r w:rsidR="002C3BAB">
              <w:rPr>
                <w:sz w:val="18"/>
                <w:szCs w:val="18"/>
                <w:lang w:eastAsia="en-US"/>
              </w:rPr>
              <w:t xml:space="preserve">  </w:t>
            </w:r>
            <w:r>
              <w:rPr>
                <w:sz w:val="18"/>
                <w:szCs w:val="18"/>
                <w:lang w:eastAsia="en-US"/>
              </w:rPr>
              <w:t xml:space="preserve">       (Под</w:t>
            </w:r>
            <w:r>
              <w:rPr>
                <w:sz w:val="18"/>
                <w:lang w:eastAsia="en-US"/>
              </w:rPr>
              <w:t>пись)                             (Ф.И.О.)</w:t>
            </w:r>
          </w:p>
          <w:p w14:paraId="580A8BA5" w14:textId="77777777" w:rsidR="006733F2" w:rsidRDefault="006733F2" w:rsidP="006733F2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6733F2" w14:paraId="444FBAC3" w14:textId="77777777" w:rsidTr="00A733BB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698A3E" w14:textId="77777777" w:rsidR="006733F2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2DE93761" w14:textId="77777777" w:rsidR="006733F2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66FE4952" w14:textId="77777777" w:rsidR="006733F2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6733F2" w14:paraId="32E15870" w14:textId="77777777" w:rsidTr="00A733BB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1BC9ADD" w14:textId="77777777" w:rsidR="006733F2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B8DE9D2" w14:textId="77777777" w:rsidR="006733F2" w:rsidRDefault="006733F2" w:rsidP="006733F2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0E501FD1" w14:textId="77777777" w:rsidR="006733F2" w:rsidRDefault="006733F2" w:rsidP="006733F2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0A0A8D6B" w14:textId="77777777" w:rsidR="006733F2" w:rsidRDefault="006733F2" w:rsidP="006733F2">
      <w:pPr>
        <w:jc w:val="center"/>
        <w:rPr>
          <w:sz w:val="28"/>
          <w:szCs w:val="28"/>
        </w:rPr>
      </w:pPr>
    </w:p>
    <w:p w14:paraId="51DFF559" w14:textId="77777777" w:rsidR="00A733BB" w:rsidRDefault="00A733BB" w:rsidP="006733F2">
      <w:pPr>
        <w:jc w:val="center"/>
        <w:rPr>
          <w:sz w:val="28"/>
          <w:szCs w:val="28"/>
        </w:rPr>
      </w:pPr>
    </w:p>
    <w:p w14:paraId="17D42902" w14:textId="77777777" w:rsidR="006733F2" w:rsidRPr="002C616B" w:rsidRDefault="00807A2D" w:rsidP="006733F2">
      <w:pPr>
        <w:jc w:val="center"/>
      </w:pPr>
      <w:r>
        <w:rPr>
          <w:sz w:val="28"/>
          <w:szCs w:val="28"/>
        </w:rPr>
        <w:t>202</w:t>
      </w:r>
      <w:r w:rsidR="00692B3B">
        <w:rPr>
          <w:color w:val="000000" w:themeColor="text1"/>
          <w:sz w:val="28"/>
          <w:szCs w:val="28"/>
        </w:rPr>
        <w:t>6</w:t>
      </w:r>
      <w:r w:rsidR="002C616B" w:rsidRPr="002C616B">
        <w:rPr>
          <w:sz w:val="28"/>
          <w:szCs w:val="28"/>
        </w:rPr>
        <w:t xml:space="preserve"> </w:t>
      </w:r>
      <w:r w:rsidR="002C616B">
        <w:rPr>
          <w:sz w:val="28"/>
          <w:szCs w:val="28"/>
        </w:rPr>
        <w:t>г.</w:t>
      </w:r>
    </w:p>
    <w:p w14:paraId="24F3FA4E" w14:textId="03491185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b/>
          <w:bCs/>
          <w:sz w:val="28"/>
          <w:szCs w:val="28"/>
        </w:rPr>
      </w:pPr>
      <w:r w:rsidRPr="007A6DE3">
        <w:rPr>
          <w:b/>
          <w:bCs/>
          <w:sz w:val="28"/>
          <w:szCs w:val="28"/>
        </w:rPr>
        <w:lastRenderedPageBreak/>
        <w:t>Цель работы</w:t>
      </w:r>
    </w:p>
    <w:p w14:paraId="3ED63FED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p w14:paraId="3C5F4CC7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 xml:space="preserve">Изучение ООП при разработке консольного приложения для работы с </w:t>
      </w:r>
      <w:proofErr w:type="spellStart"/>
      <w:r w:rsidRPr="007A6DE3">
        <w:rPr>
          <w:sz w:val="28"/>
          <w:szCs w:val="28"/>
        </w:rPr>
        <w:t>SQLite</w:t>
      </w:r>
      <w:proofErr w:type="spellEnd"/>
      <w:r w:rsidRPr="007A6DE3">
        <w:rPr>
          <w:sz w:val="28"/>
          <w:szCs w:val="28"/>
        </w:rPr>
        <w:t xml:space="preserve">: создание классов-моделей, CRUD-операций, паттерна </w:t>
      </w:r>
      <w:proofErr w:type="spellStart"/>
      <w:r w:rsidRPr="007A6DE3">
        <w:rPr>
          <w:sz w:val="28"/>
          <w:szCs w:val="28"/>
        </w:rPr>
        <w:t>Fluent</w:t>
      </w:r>
      <w:proofErr w:type="spellEnd"/>
      <w:r w:rsidRPr="007A6DE3">
        <w:rPr>
          <w:sz w:val="28"/>
          <w:szCs w:val="28"/>
        </w:rPr>
        <w:t xml:space="preserve"> Interface для отчетов.</w:t>
      </w:r>
    </w:p>
    <w:p w14:paraId="2F11346D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p w14:paraId="42151409" w14:textId="2531C5BA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b/>
          <w:bCs/>
          <w:sz w:val="28"/>
          <w:szCs w:val="28"/>
        </w:rPr>
      </w:pPr>
      <w:r w:rsidRPr="007A6DE3">
        <w:rPr>
          <w:b/>
          <w:bCs/>
          <w:sz w:val="28"/>
          <w:szCs w:val="28"/>
        </w:rPr>
        <w:t>Задачи работы</w:t>
      </w:r>
    </w:p>
    <w:p w14:paraId="3DAE8053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p w14:paraId="6A7DCEEF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- Реализовать классы `Laboratory` и `</w:t>
      </w:r>
      <w:proofErr w:type="spellStart"/>
      <w:r w:rsidRPr="007A6DE3">
        <w:rPr>
          <w:sz w:val="28"/>
          <w:szCs w:val="28"/>
        </w:rPr>
        <w:t>Experiment</w:t>
      </w:r>
      <w:proofErr w:type="spellEnd"/>
      <w:r w:rsidRPr="007A6DE3">
        <w:rPr>
          <w:sz w:val="28"/>
          <w:szCs w:val="28"/>
        </w:rPr>
        <w:t>` с валидацией</w:t>
      </w:r>
    </w:p>
    <w:p w14:paraId="77789E68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- Создать `</w:t>
      </w:r>
      <w:proofErr w:type="spellStart"/>
      <w:r w:rsidRPr="007A6DE3">
        <w:rPr>
          <w:sz w:val="28"/>
          <w:szCs w:val="28"/>
        </w:rPr>
        <w:t>DatabaseManager</w:t>
      </w:r>
      <w:proofErr w:type="spellEnd"/>
      <w:r w:rsidRPr="007A6DE3">
        <w:rPr>
          <w:sz w:val="28"/>
          <w:szCs w:val="28"/>
        </w:rPr>
        <w:t xml:space="preserve">` для работы с </w:t>
      </w:r>
      <w:proofErr w:type="spellStart"/>
      <w:r w:rsidRPr="007A6DE3">
        <w:rPr>
          <w:sz w:val="28"/>
          <w:szCs w:val="28"/>
        </w:rPr>
        <w:t>SQLite</w:t>
      </w:r>
      <w:proofErr w:type="spellEnd"/>
    </w:p>
    <w:p w14:paraId="6961F816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- Реализовать `</w:t>
      </w:r>
      <w:proofErr w:type="spellStart"/>
      <w:r w:rsidRPr="007A6DE3">
        <w:rPr>
          <w:sz w:val="28"/>
          <w:szCs w:val="28"/>
        </w:rPr>
        <w:t>ReportBuilder</w:t>
      </w:r>
      <w:proofErr w:type="spellEnd"/>
      <w:r w:rsidRPr="007A6DE3">
        <w:rPr>
          <w:sz w:val="28"/>
          <w:szCs w:val="28"/>
        </w:rPr>
        <w:t>` (</w:t>
      </w:r>
      <w:proofErr w:type="spellStart"/>
      <w:r w:rsidRPr="007A6DE3">
        <w:rPr>
          <w:sz w:val="28"/>
          <w:szCs w:val="28"/>
        </w:rPr>
        <w:t>Fluent</w:t>
      </w:r>
      <w:proofErr w:type="spellEnd"/>
      <w:r w:rsidRPr="007A6DE3">
        <w:rPr>
          <w:sz w:val="28"/>
          <w:szCs w:val="28"/>
        </w:rPr>
        <w:t xml:space="preserve"> Interface)</w:t>
      </w:r>
    </w:p>
    <w:p w14:paraId="6E774B04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- Создать консольное меню с CRUD-операциями</w:t>
      </w:r>
    </w:p>
    <w:p w14:paraId="7185CF49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- Сформировать три отчета с JOIN и GROUP BY</w:t>
      </w:r>
    </w:p>
    <w:p w14:paraId="356E26DF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p w14:paraId="5DD5FC85" w14:textId="017B4313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b/>
          <w:bCs/>
          <w:sz w:val="28"/>
          <w:szCs w:val="28"/>
        </w:rPr>
      </w:pPr>
      <w:r w:rsidRPr="007A6DE3">
        <w:rPr>
          <w:b/>
          <w:bCs/>
          <w:sz w:val="28"/>
          <w:szCs w:val="28"/>
        </w:rPr>
        <w:t>Ход выполнения работы</w:t>
      </w:r>
    </w:p>
    <w:p w14:paraId="75456D67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p w14:paraId="038308A0" w14:textId="2B1570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Предметная область (вариант 10)</w:t>
      </w:r>
      <w:r w:rsidRPr="007A6DE3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Лаборатории </w:t>
      </w:r>
    </w:p>
    <w:p w14:paraId="54EE8D82" w14:textId="77777777" w:rsidR="007A6DE3" w:rsidRPr="00F27415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b/>
          <w:bCs/>
          <w:sz w:val="28"/>
          <w:szCs w:val="28"/>
        </w:rPr>
      </w:pPr>
    </w:p>
    <w:p w14:paraId="0D92988B" w14:textId="5102AB6D" w:rsidR="007A6DE3" w:rsidRPr="00F27415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b/>
          <w:bCs/>
          <w:sz w:val="28"/>
          <w:szCs w:val="28"/>
        </w:rPr>
      </w:pPr>
      <w:r w:rsidRPr="00F27415">
        <w:rPr>
          <w:b/>
          <w:bCs/>
          <w:sz w:val="28"/>
          <w:szCs w:val="28"/>
          <w:lang w:val="en-US"/>
        </w:rPr>
        <w:t>Laboratory</w:t>
      </w:r>
      <w:r w:rsidRPr="00F27415">
        <w:rPr>
          <w:b/>
          <w:bCs/>
          <w:sz w:val="28"/>
          <w:szCs w:val="28"/>
        </w:rPr>
        <w:t>.</w:t>
      </w:r>
      <w:r w:rsidRPr="00F27415">
        <w:rPr>
          <w:b/>
          <w:bCs/>
          <w:sz w:val="28"/>
          <w:szCs w:val="28"/>
          <w:lang w:val="en-US"/>
        </w:rPr>
        <w:t>cs</w:t>
      </w:r>
      <w:r w:rsidRPr="00F27415">
        <w:rPr>
          <w:b/>
          <w:bCs/>
          <w:sz w:val="28"/>
          <w:szCs w:val="28"/>
        </w:rPr>
        <w:t>:</w:t>
      </w:r>
    </w:p>
    <w:p w14:paraId="2105AC01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A6DE3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System;</w:t>
      </w:r>
    </w:p>
    <w:p w14:paraId="71A46A97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B9A26F4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A6DE3">
        <w:rPr>
          <w:rFonts w:ascii="Times New Roman" w:hAnsi="Times New Roman" w:cs="Times New Roman"/>
          <w:color w:val="0000FF"/>
          <w:sz w:val="28"/>
          <w:szCs w:val="28"/>
          <w:lang w:val="en-US"/>
        </w:rPr>
        <w:t>namespace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>LaboratoryExperimentsApp</w:t>
      </w:r>
      <w:proofErr w:type="spellEnd"/>
    </w:p>
    <w:p w14:paraId="73D54178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573D88D6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7A6DE3">
        <w:rPr>
          <w:rFonts w:ascii="Times New Roman" w:hAnsi="Times New Roman" w:cs="Times New Roman"/>
          <w:color w:val="0000FF"/>
          <w:sz w:val="28"/>
          <w:szCs w:val="28"/>
          <w:lang w:val="en-US"/>
        </w:rPr>
        <w:t>class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A6DE3">
        <w:rPr>
          <w:rFonts w:ascii="Times New Roman" w:hAnsi="Times New Roman" w:cs="Times New Roman"/>
          <w:color w:val="2B91AF"/>
          <w:sz w:val="28"/>
          <w:szCs w:val="28"/>
          <w:lang w:val="en-US"/>
        </w:rPr>
        <w:t>Laboratory</w:t>
      </w:r>
    </w:p>
    <w:p w14:paraId="6EB75753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{</w:t>
      </w:r>
    </w:p>
    <w:p w14:paraId="0A9E0657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</w:p>
    <w:p w14:paraId="6B65DC65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7A6DE3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A6DE3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Id </w:t>
      </w:r>
      <w:proofErr w:type="gramStart"/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r w:rsidRPr="007A6DE3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proofErr w:type="gramEnd"/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7A6DE3">
        <w:rPr>
          <w:rFonts w:ascii="Times New Roman" w:hAnsi="Times New Roman" w:cs="Times New Roman"/>
          <w:color w:val="0000FF"/>
          <w:sz w:val="28"/>
          <w:szCs w:val="28"/>
          <w:lang w:val="en-US"/>
        </w:rPr>
        <w:t>set</w:t>
      </w:r>
      <w:proofErr w:type="gramStart"/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3DC4EFA6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</w:p>
    <w:p w14:paraId="472A8ECB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7A6DE3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A6DE3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Name </w:t>
      </w:r>
      <w:proofErr w:type="gramStart"/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r w:rsidRPr="007A6DE3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proofErr w:type="gramEnd"/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7A6DE3">
        <w:rPr>
          <w:rFonts w:ascii="Times New Roman" w:hAnsi="Times New Roman" w:cs="Times New Roman"/>
          <w:color w:val="0000FF"/>
          <w:sz w:val="28"/>
          <w:szCs w:val="28"/>
          <w:lang w:val="en-US"/>
        </w:rPr>
        <w:t>set</w:t>
      </w:r>
      <w:proofErr w:type="gramStart"/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46B4D345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219C985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7A6DE3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7A6DE3">
        <w:rPr>
          <w:rFonts w:ascii="Times New Roman" w:hAnsi="Times New Roman" w:cs="Times New Roman"/>
          <w:color w:val="2B91AF"/>
          <w:sz w:val="28"/>
          <w:szCs w:val="28"/>
          <w:lang w:val="en-US"/>
        </w:rPr>
        <w:t>Laboratory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7A6DE3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A6DE3">
        <w:rPr>
          <w:rFonts w:ascii="Times New Roman" w:hAnsi="Times New Roman" w:cs="Times New Roman"/>
          <w:color w:val="1F377F"/>
          <w:sz w:val="28"/>
          <w:szCs w:val="28"/>
          <w:lang w:val="en-US"/>
        </w:rPr>
        <w:t>id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7A6DE3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A6DE3">
        <w:rPr>
          <w:rFonts w:ascii="Times New Roman" w:hAnsi="Times New Roman" w:cs="Times New Roman"/>
          <w:color w:val="1F377F"/>
          <w:sz w:val="28"/>
          <w:szCs w:val="28"/>
          <w:lang w:val="en-US"/>
        </w:rPr>
        <w:t>name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5254C9C8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19CDEF07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Id = </w:t>
      </w:r>
      <w:r w:rsidRPr="007A6DE3">
        <w:rPr>
          <w:rFonts w:ascii="Times New Roman" w:hAnsi="Times New Roman" w:cs="Times New Roman"/>
          <w:color w:val="1F377F"/>
          <w:sz w:val="28"/>
          <w:szCs w:val="28"/>
          <w:lang w:val="en-US"/>
        </w:rPr>
        <w:t>id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C578C34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Name = </w:t>
      </w:r>
      <w:r w:rsidRPr="007A6DE3">
        <w:rPr>
          <w:rFonts w:ascii="Times New Roman" w:hAnsi="Times New Roman" w:cs="Times New Roman"/>
          <w:color w:val="1F377F"/>
          <w:sz w:val="28"/>
          <w:szCs w:val="28"/>
          <w:lang w:val="en-US"/>
        </w:rPr>
        <w:t>name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5AA6443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44D508C0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BBD803F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7A6DE3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7A6DE3">
        <w:rPr>
          <w:rFonts w:ascii="Times New Roman" w:hAnsi="Times New Roman" w:cs="Times New Roman"/>
          <w:color w:val="2B91AF"/>
          <w:sz w:val="28"/>
          <w:szCs w:val="28"/>
          <w:lang w:val="en-US"/>
        </w:rPr>
        <w:t>Laboratory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>() :</w:t>
      </w:r>
      <w:proofErr w:type="gramEnd"/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7A6DE3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0, </w:t>
      </w:r>
      <w:r w:rsidRPr="007A6DE3">
        <w:rPr>
          <w:rFonts w:ascii="Times New Roman" w:hAnsi="Times New Roman" w:cs="Times New Roman"/>
          <w:color w:val="A31515"/>
          <w:sz w:val="28"/>
          <w:szCs w:val="28"/>
          <w:lang w:val="en-US"/>
        </w:rPr>
        <w:t>""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proofErr w:type="gramStart"/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>{ }</w:t>
      </w:r>
      <w:proofErr w:type="gramEnd"/>
    </w:p>
    <w:p w14:paraId="6FEDCA33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072F427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7A6DE3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A6DE3">
        <w:rPr>
          <w:rFonts w:ascii="Times New Roman" w:hAnsi="Times New Roman" w:cs="Times New Roman"/>
          <w:color w:val="0000FF"/>
          <w:sz w:val="28"/>
          <w:szCs w:val="28"/>
          <w:lang w:val="en-US"/>
        </w:rPr>
        <w:t>override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A6DE3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7A6DE3">
        <w:rPr>
          <w:rFonts w:ascii="Times New Roman" w:hAnsi="Times New Roman" w:cs="Times New Roman"/>
          <w:color w:val="74531F"/>
          <w:sz w:val="28"/>
          <w:szCs w:val="28"/>
          <w:lang w:val="en-US"/>
        </w:rPr>
        <w:t>ToString</w:t>
      </w:r>
      <w:proofErr w:type="spellEnd"/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250D25C1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{</w:t>
      </w:r>
    </w:p>
    <w:p w14:paraId="046E2FB0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7A6DE3">
        <w:rPr>
          <w:rFonts w:ascii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A6DE3">
        <w:rPr>
          <w:rFonts w:ascii="Times New Roman" w:hAnsi="Times New Roman" w:cs="Times New Roman"/>
          <w:color w:val="A31515"/>
          <w:sz w:val="28"/>
          <w:szCs w:val="28"/>
          <w:lang w:val="en-US"/>
        </w:rPr>
        <w:t>$"[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>{Id}</w:t>
      </w:r>
      <w:r w:rsidRPr="007A6DE3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] 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>{Name}</w:t>
      </w:r>
      <w:r w:rsidRPr="007A6DE3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2282CDC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7A6DE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7A6DE3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2A4DB70F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7A6DE3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14:paraId="02748AB4" w14:textId="77777777" w:rsidR="007A6DE3" w:rsidRPr="007A6DE3" w:rsidRDefault="007A6DE3" w:rsidP="007A6DE3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7A6DE3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525B75A2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p w14:paraId="19BCB27A" w14:textId="5822FFCE" w:rsidR="007A6DE3" w:rsidRPr="00F27415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b/>
          <w:bCs/>
          <w:sz w:val="28"/>
          <w:szCs w:val="28"/>
        </w:rPr>
      </w:pPr>
      <w:r w:rsidRPr="00F27415">
        <w:rPr>
          <w:b/>
          <w:bCs/>
          <w:sz w:val="28"/>
          <w:szCs w:val="28"/>
          <w:lang w:val="en-US"/>
        </w:rPr>
        <w:t>Experiment.cs:</w:t>
      </w:r>
    </w:p>
    <w:p w14:paraId="1F351470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System;</w:t>
      </w:r>
    </w:p>
    <w:p w14:paraId="525DC329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214D7C1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namespace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LaboratoryExperimentsApp</w:t>
      </w:r>
      <w:proofErr w:type="spellEnd"/>
    </w:p>
    <w:p w14:paraId="24A5FB7B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0EAD549C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class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2B91AF"/>
          <w:sz w:val="28"/>
          <w:szCs w:val="28"/>
          <w:lang w:val="en-US"/>
        </w:rPr>
        <w:t>Experiment</w:t>
      </w:r>
    </w:p>
    <w:p w14:paraId="2A939D9E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{</w:t>
      </w:r>
    </w:p>
    <w:p w14:paraId="7C129208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</w:t>
      </w:r>
    </w:p>
    <w:p w14:paraId="6F7942BA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Id 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set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1A01C326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0A839BB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LaboratoryId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set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60BBAC39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ACAF920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Name 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set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77C4021C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591E2EF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_</w:t>
      </w:r>
      <w:proofErr w:type="spell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durationHours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8BBC0EB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5E4C5E6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DurationHours</w:t>
      </w:r>
      <w:proofErr w:type="spellEnd"/>
    </w:p>
    <w:p w14:paraId="0488C9D2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0EB338C9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=&gt; _</w:t>
      </w:r>
      <w:proofErr w:type="spell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durationHours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C96330A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set</w:t>
      </w:r>
    </w:p>
    <w:p w14:paraId="7930CD10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6037D51F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F27415">
        <w:rPr>
          <w:rFonts w:ascii="Times New Roman" w:hAnsi="Times New Roman" w:cs="Times New Roman"/>
          <w:color w:val="8F08C4"/>
          <w:sz w:val="28"/>
          <w:szCs w:val="28"/>
          <w:lang w:val="en-US"/>
        </w:rPr>
        <w:t>if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value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0)</w:t>
      </w:r>
    </w:p>
    <w:p w14:paraId="58F7FF45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F27415">
        <w:rPr>
          <w:rFonts w:ascii="Times New Roman" w:hAnsi="Times New Roman" w:cs="Times New Roman"/>
          <w:color w:val="8F08C4"/>
          <w:sz w:val="28"/>
          <w:szCs w:val="28"/>
        </w:rPr>
        <w:t>throw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7415">
        <w:rPr>
          <w:rFonts w:ascii="Times New Roman" w:hAnsi="Times New Roman" w:cs="Times New Roman"/>
          <w:color w:val="0000FF"/>
          <w:sz w:val="28"/>
          <w:szCs w:val="28"/>
        </w:rPr>
        <w:t>new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F27415">
        <w:rPr>
          <w:rFonts w:ascii="Times New Roman" w:hAnsi="Times New Roman" w:cs="Times New Roman"/>
          <w:color w:val="2B91AF"/>
          <w:sz w:val="28"/>
          <w:szCs w:val="28"/>
        </w:rPr>
        <w:t>ArgumentException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27415">
        <w:rPr>
          <w:rFonts w:ascii="Times New Roman" w:hAnsi="Times New Roman" w:cs="Times New Roman"/>
          <w:color w:val="A31515"/>
          <w:sz w:val="28"/>
          <w:szCs w:val="28"/>
        </w:rPr>
        <w:t>"Длительность эксперимента не может быть отрицательной"</w:t>
      </w:r>
      <w:r w:rsidRPr="00F27415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3D08E151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_</w:t>
      </w:r>
      <w:proofErr w:type="spell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durationHours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value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8B8C5CE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03894076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437AB36D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5423E27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F27415">
        <w:rPr>
          <w:rFonts w:ascii="Times New Roman" w:hAnsi="Times New Roman" w:cs="Times New Roman"/>
          <w:color w:val="2B91AF"/>
          <w:sz w:val="28"/>
          <w:szCs w:val="28"/>
          <w:lang w:val="en-US"/>
        </w:rPr>
        <w:t>Experiment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id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laboratoryId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name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durationHours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69574B09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54E6958C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Id =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id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D0410AD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LaboratoryId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laboratoryId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0007725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Name =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name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CE7860D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DurationHours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durationHours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90EA917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2279C7AD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4EDF60A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F27415">
        <w:rPr>
          <w:rFonts w:ascii="Times New Roman" w:hAnsi="Times New Roman" w:cs="Times New Roman"/>
          <w:color w:val="2B91AF"/>
          <w:sz w:val="28"/>
          <w:szCs w:val="28"/>
          <w:lang w:val="en-US"/>
        </w:rPr>
        <w:t>Experiment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() :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0, 0, 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>""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0) 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{ }</w:t>
      </w:r>
      <w:proofErr w:type="gramEnd"/>
    </w:p>
    <w:p w14:paraId="2804AE55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6A0BE68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override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ToString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=&gt; 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>$"[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{Id}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] 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{Name}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, </w:t>
      </w:r>
      <w:r w:rsidRPr="00F27415">
        <w:rPr>
          <w:rFonts w:ascii="Times New Roman" w:hAnsi="Times New Roman" w:cs="Times New Roman"/>
          <w:color w:val="A31515"/>
          <w:sz w:val="28"/>
          <w:szCs w:val="28"/>
        </w:rPr>
        <w:t>лаборатория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#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{LaboratoryId}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, </w:t>
      </w:r>
      <w:r w:rsidRPr="00F27415">
        <w:rPr>
          <w:rFonts w:ascii="Times New Roman" w:hAnsi="Times New Roman" w:cs="Times New Roman"/>
          <w:color w:val="A31515"/>
          <w:sz w:val="28"/>
          <w:szCs w:val="28"/>
        </w:rPr>
        <w:t>часов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: 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  <w:proofErr w:type="spell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DurationHours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FB57937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</w:t>
      </w:r>
      <w:r w:rsidRPr="00F27415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1FF8203A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490DBC46" w14:textId="77777777" w:rsidR="007A6DE3" w:rsidRPr="00F27415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p w14:paraId="0FBFA233" w14:textId="35587243" w:rsidR="007A6DE3" w:rsidRPr="00F27415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b/>
          <w:bCs/>
          <w:sz w:val="28"/>
          <w:szCs w:val="28"/>
        </w:rPr>
      </w:pPr>
      <w:r w:rsidRPr="00F27415">
        <w:rPr>
          <w:b/>
          <w:bCs/>
          <w:sz w:val="28"/>
          <w:szCs w:val="28"/>
          <w:lang w:val="en-US"/>
        </w:rPr>
        <w:t>DatabaseManager</w:t>
      </w:r>
      <w:r w:rsidR="00F27415" w:rsidRPr="00F27415">
        <w:rPr>
          <w:b/>
          <w:bCs/>
          <w:sz w:val="28"/>
          <w:szCs w:val="28"/>
        </w:rPr>
        <w:t>:</w:t>
      </w:r>
    </w:p>
    <w:p w14:paraId="1590041C" w14:textId="77777777" w:rsidR="00F27415" w:rsidRPr="00F27415" w:rsidRDefault="00F27415" w:rsidP="007A6DE3">
      <w:pPr>
        <w:tabs>
          <w:tab w:val="left" w:pos="1134"/>
          <w:tab w:val="left" w:pos="1560"/>
        </w:tabs>
        <w:spacing w:line="360" w:lineRule="auto"/>
        <w:jc w:val="both"/>
        <w:rPr>
          <w:b/>
          <w:bCs/>
          <w:sz w:val="28"/>
          <w:szCs w:val="28"/>
        </w:rPr>
      </w:pPr>
    </w:p>
    <w:p w14:paraId="45BE3C45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  <w:lang w:val="en-US"/>
        </w:rPr>
      </w:pPr>
    </w:p>
    <w:p w14:paraId="2E1AF052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  <w:lang w:val="en-US"/>
        </w:rPr>
      </w:pPr>
      <w:r w:rsidRPr="007A6DE3">
        <w:rPr>
          <w:sz w:val="28"/>
          <w:szCs w:val="28"/>
        </w:rPr>
        <w:t>Основные</w:t>
      </w:r>
      <w:r w:rsidRPr="007A6DE3">
        <w:rPr>
          <w:sz w:val="28"/>
          <w:szCs w:val="28"/>
          <w:lang w:val="en-US"/>
        </w:rPr>
        <w:t xml:space="preserve"> </w:t>
      </w:r>
      <w:r w:rsidRPr="007A6DE3">
        <w:rPr>
          <w:sz w:val="28"/>
          <w:szCs w:val="28"/>
        </w:rPr>
        <w:t>методы</w:t>
      </w:r>
      <w:r w:rsidRPr="007A6DE3">
        <w:rPr>
          <w:sz w:val="28"/>
          <w:szCs w:val="28"/>
          <w:lang w:val="en-US"/>
        </w:rPr>
        <w:t>: `InitializeDatabase`, `GetAllLaboratories`, `GetAllExperiments`, `AddExperiment`, `UpdateExperiment`, `DeleteExperiment`, `ExecuteQuery`.</w:t>
      </w:r>
    </w:p>
    <w:p w14:paraId="65277ACC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p w14:paraId="509EE966" w14:textId="027888DF" w:rsidR="007A6DE3" w:rsidRPr="00F27415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b/>
          <w:bCs/>
          <w:sz w:val="28"/>
          <w:szCs w:val="28"/>
        </w:rPr>
      </w:pPr>
      <w:r w:rsidRPr="00F27415">
        <w:rPr>
          <w:b/>
          <w:bCs/>
          <w:sz w:val="28"/>
          <w:szCs w:val="28"/>
          <w:lang w:val="en-US"/>
        </w:rPr>
        <w:t>ReportBuilder (Fluent Interface)</w:t>
      </w:r>
    </w:p>
    <w:p w14:paraId="04E893C5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System;</w:t>
      </w:r>
    </w:p>
    <w:p w14:paraId="6979A942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System.Text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B5F27C2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System.IO;</w:t>
      </w:r>
    </w:p>
    <w:p w14:paraId="0C853511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D517CC1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namespace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LaboratoryExperimentsApp</w:t>
      </w:r>
      <w:proofErr w:type="spellEnd"/>
    </w:p>
    <w:p w14:paraId="6A2BDF10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301958AF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</w:p>
    <w:p w14:paraId="576BEC51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class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2B91AF"/>
          <w:sz w:val="28"/>
          <w:szCs w:val="28"/>
          <w:lang w:val="en-US"/>
        </w:rPr>
        <w:t>ReportBuilder</w:t>
      </w:r>
    </w:p>
    <w:p w14:paraId="6255C8D9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{</w:t>
      </w:r>
    </w:p>
    <w:p w14:paraId="10071C7A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2B91AF"/>
          <w:sz w:val="28"/>
          <w:szCs w:val="28"/>
          <w:lang w:val="en-US"/>
        </w:rPr>
        <w:t>DatabaseManager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_</w:t>
      </w:r>
      <w:proofErr w:type="spell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db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BDC4085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BA4241A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//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Настройки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отчёта</w:t>
      </w:r>
    </w:p>
    <w:p w14:paraId="7309E7F6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_</w:t>
      </w:r>
      <w:proofErr w:type="spell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>""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E14C57F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_title = 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>""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DE98003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_headers = </w:t>
      </w:r>
      <w:proofErr w:type="spellStart"/>
      <w:r w:rsidRPr="00F27415">
        <w:rPr>
          <w:rFonts w:ascii="Times New Roman" w:hAnsi="Times New Roman" w:cs="Times New Roman"/>
          <w:color w:val="2B91AF"/>
          <w:sz w:val="28"/>
          <w:szCs w:val="28"/>
          <w:lang w:val="en-US"/>
        </w:rPr>
        <w:t>Array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Empty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&gt;(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61E0DBFD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_widths = </w:t>
      </w:r>
      <w:proofErr w:type="spellStart"/>
      <w:r w:rsidRPr="00F27415">
        <w:rPr>
          <w:rFonts w:ascii="Times New Roman" w:hAnsi="Times New Roman" w:cs="Times New Roman"/>
          <w:color w:val="2B91AF"/>
          <w:sz w:val="28"/>
          <w:szCs w:val="28"/>
          <w:lang w:val="en-US"/>
        </w:rPr>
        <w:t>Array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Empty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&gt;(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0A645E24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bool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_numbered = </w:t>
      </w:r>
      <w:proofErr w:type="gramStart"/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false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 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>/</w:t>
      </w:r>
      <w:proofErr w:type="gramEnd"/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/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для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группы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А</w:t>
      </w:r>
    </w:p>
    <w:p w14:paraId="477C4DC4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_footer = 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proofErr w:type="gramStart"/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  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//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для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группы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В</w:t>
      </w:r>
    </w:p>
    <w:p w14:paraId="06C02502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458782C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</w:p>
    <w:p w14:paraId="2106FD8A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F27415">
        <w:rPr>
          <w:rFonts w:ascii="Times New Roman" w:hAnsi="Times New Roman" w:cs="Times New Roman"/>
          <w:color w:val="2B91AF"/>
          <w:sz w:val="28"/>
          <w:szCs w:val="28"/>
          <w:lang w:val="en-US"/>
        </w:rPr>
        <w:t>ReportBuilder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27415">
        <w:rPr>
          <w:rFonts w:ascii="Times New Roman" w:hAnsi="Times New Roman" w:cs="Times New Roman"/>
          <w:color w:val="2B91AF"/>
          <w:sz w:val="28"/>
          <w:szCs w:val="28"/>
          <w:lang w:val="en-US"/>
        </w:rPr>
        <w:t>DatabaseManager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db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24394A89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44ED3479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_</w:t>
      </w:r>
      <w:proofErr w:type="spell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db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db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B02E377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18DD4072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AFE24AF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// ==========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ПРОМЕЖУТОЧНЫЕ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МЕТОДЫ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(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возвращают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this) ==========</w:t>
      </w:r>
    </w:p>
    <w:p w14:paraId="02D25486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A015166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2B91AF"/>
          <w:sz w:val="28"/>
          <w:szCs w:val="28"/>
          <w:lang w:val="en-US"/>
        </w:rPr>
        <w:t>ReportBuilder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Query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sql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{ _</w:t>
      </w:r>
      <w:proofErr w:type="spellStart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sql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F27415">
        <w:rPr>
          <w:rFonts w:ascii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7F9CA326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2B91AF"/>
          <w:sz w:val="28"/>
          <w:szCs w:val="28"/>
          <w:lang w:val="en-US"/>
        </w:rPr>
        <w:t>ReportBuilder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Title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title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{ _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title =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title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F27415">
        <w:rPr>
          <w:rFonts w:ascii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372BEBA1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2B91AF"/>
          <w:sz w:val="28"/>
          <w:szCs w:val="28"/>
          <w:lang w:val="en-US"/>
        </w:rPr>
        <w:t>ReportBuilder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Header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params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columns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{ _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headers =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columns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F27415">
        <w:rPr>
          <w:rFonts w:ascii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2AFB5EE0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2B91AF"/>
          <w:sz w:val="28"/>
          <w:szCs w:val="28"/>
          <w:lang w:val="en-US"/>
        </w:rPr>
        <w:t>ReportBuilder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ColumnWidths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params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widths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{ _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widths =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widths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F27415">
        <w:rPr>
          <w:rFonts w:ascii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0873739F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2B91AF"/>
          <w:sz w:val="28"/>
          <w:szCs w:val="28"/>
          <w:lang w:val="en-US"/>
        </w:rPr>
        <w:t>ReportBuilder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Numbered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{ _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numbered =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true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F27415">
        <w:rPr>
          <w:rFonts w:ascii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50274FBC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2B91AF"/>
          <w:sz w:val="28"/>
          <w:szCs w:val="28"/>
          <w:lang w:val="en-US"/>
        </w:rPr>
        <w:t>ReportBuilder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Footer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label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{ _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footer =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label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F27415">
        <w:rPr>
          <w:rFonts w:ascii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0F2AC940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7774994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// ==========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ТЕРМИНАЛЬНЫЕ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МЕТОДЫ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==========</w:t>
      </w:r>
    </w:p>
    <w:p w14:paraId="364EAED9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3968CE2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</w:t>
      </w:r>
    </w:p>
    <w:p w14:paraId="41A7699B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Build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4E8B3F4B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4F07EDDF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var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columns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rows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 = _</w:t>
      </w:r>
      <w:proofErr w:type="spellStart"/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db.</w:t>
      </w:r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ExecuteQuery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(_</w:t>
      </w:r>
      <w:proofErr w:type="spell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7E3D64BE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var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sb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F27415">
        <w:rPr>
          <w:rFonts w:ascii="Times New Roman" w:hAnsi="Times New Roman" w:cs="Times New Roman"/>
          <w:color w:val="2B91AF"/>
          <w:sz w:val="28"/>
          <w:szCs w:val="28"/>
          <w:lang w:val="en-US"/>
        </w:rPr>
        <w:t>StringBuilder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144EB9F9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B413CFB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//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Заголовок</w:t>
      </w:r>
    </w:p>
    <w:p w14:paraId="00CD3384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F27415">
        <w:rPr>
          <w:rFonts w:ascii="Times New Roman" w:hAnsi="Times New Roman" w:cs="Times New Roman"/>
          <w:color w:val="8F08C4"/>
          <w:sz w:val="28"/>
          <w:szCs w:val="28"/>
          <w:lang w:val="en-US"/>
        </w:rPr>
        <w:t>if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(_</w:t>
      </w:r>
      <w:proofErr w:type="spellStart"/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title.Length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&gt; 0)</w:t>
      </w:r>
    </w:p>
    <w:p w14:paraId="5B3E099F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7603FB37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sb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AppendLine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11C96C36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sb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AppendLine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$"=== 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{_title}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==="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7749176D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4A149932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34602E3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//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Определяем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названия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колонок</w:t>
      </w:r>
    </w:p>
    <w:p w14:paraId="7FE96B45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displayHeaders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_</w:t>
      </w:r>
      <w:proofErr w:type="spellStart"/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headers.Length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&gt; 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0 ?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_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headers :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columns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8C527BC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colCount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displayHeaders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.Length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E921FE6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6DEBB22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// Определяем ширину колонок</w:t>
      </w:r>
    </w:p>
    <w:p w14:paraId="69BDD580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F27415">
        <w:rPr>
          <w:rFonts w:ascii="Times New Roman" w:hAnsi="Times New Roman" w:cs="Times New Roman"/>
          <w:color w:val="0000FF"/>
          <w:sz w:val="28"/>
          <w:szCs w:val="28"/>
        </w:rPr>
        <w:t>int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</w:rPr>
        <w:t>[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</w:rPr>
        <w:t xml:space="preserve">]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</w:rPr>
        <w:t>widths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2B47AA6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r w:rsidRPr="00F27415">
        <w:rPr>
          <w:rFonts w:ascii="Times New Roman" w:hAnsi="Times New Roman" w:cs="Times New Roman"/>
          <w:color w:val="8F08C4"/>
          <w:sz w:val="28"/>
          <w:szCs w:val="28"/>
          <w:lang w:val="en-US"/>
        </w:rPr>
        <w:t>if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(_</w:t>
      </w:r>
      <w:proofErr w:type="spellStart"/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widths.Length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&gt;=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colCount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50D20267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widths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_widths;</w:t>
      </w:r>
    </w:p>
    <w:p w14:paraId="23B309ED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F27415">
        <w:rPr>
          <w:rFonts w:ascii="Times New Roman" w:hAnsi="Times New Roman" w:cs="Times New Roman"/>
          <w:color w:val="8F08C4"/>
          <w:sz w:val="28"/>
          <w:szCs w:val="28"/>
          <w:lang w:val="en-US"/>
        </w:rPr>
        <w:t>else</w:t>
      </w:r>
    </w:p>
    <w:p w14:paraId="2690A124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1582A5F7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widths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colCount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];</w:t>
      </w:r>
    </w:p>
    <w:p w14:paraId="5025BDEF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F27415">
        <w:rPr>
          <w:rFonts w:ascii="Times New Roman" w:hAnsi="Times New Roman" w:cs="Times New Roman"/>
          <w:color w:val="8F08C4"/>
          <w:sz w:val="28"/>
          <w:szCs w:val="28"/>
          <w:lang w:val="en-US"/>
        </w:rPr>
        <w:t>for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i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i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colCount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i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++)</w:t>
      </w:r>
    </w:p>
    <w:p w14:paraId="52F4656C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widths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i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] = 20;</w:t>
      </w:r>
    </w:p>
    <w:p w14:paraId="04E3B3C9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2E74C770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113EDFA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numWidth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_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numbered ?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5 :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0;</w:t>
      </w:r>
    </w:p>
    <w:p w14:paraId="049D64F1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5363237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//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Шапка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таблицы</w:t>
      </w:r>
    </w:p>
    <w:p w14:paraId="2B313874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F27415">
        <w:rPr>
          <w:rFonts w:ascii="Times New Roman" w:hAnsi="Times New Roman" w:cs="Times New Roman"/>
          <w:color w:val="8F08C4"/>
          <w:sz w:val="28"/>
          <w:szCs w:val="28"/>
          <w:lang w:val="en-US"/>
        </w:rPr>
        <w:t>if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(_numbered)</w:t>
      </w:r>
    </w:p>
    <w:p w14:paraId="1A4F9721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sb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Append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>"№</w:t>
      </w:r>
      <w:proofErr w:type="gramStart"/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PadRight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numWidth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));</w:t>
      </w:r>
    </w:p>
    <w:p w14:paraId="7A65906C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F27415">
        <w:rPr>
          <w:rFonts w:ascii="Times New Roman" w:hAnsi="Times New Roman" w:cs="Times New Roman"/>
          <w:color w:val="8F08C4"/>
          <w:sz w:val="28"/>
          <w:szCs w:val="28"/>
          <w:lang w:val="en-US"/>
        </w:rPr>
        <w:t>for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i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i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colCount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i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++)</w:t>
      </w:r>
    </w:p>
    <w:p w14:paraId="25626B5C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sb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Append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displayHeaders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i</w:t>
      </w:r>
      <w:proofErr w:type="spellEnd"/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].</w:t>
      </w:r>
      <w:proofErr w:type="spellStart"/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PadRight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widths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i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]));</w:t>
      </w:r>
    </w:p>
    <w:p w14:paraId="4BBD6018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sb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AppendLine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3B1C50FC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85BAC56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//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Разделитель</w:t>
      </w:r>
    </w:p>
    <w:p w14:paraId="7FEF4272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totalWidth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numWidth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8D4FC23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F27415">
        <w:rPr>
          <w:rFonts w:ascii="Times New Roman" w:hAnsi="Times New Roman" w:cs="Times New Roman"/>
          <w:color w:val="8F08C4"/>
          <w:sz w:val="28"/>
          <w:szCs w:val="28"/>
          <w:lang w:val="en-US"/>
        </w:rPr>
        <w:t>for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i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i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colCount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i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++)</w:t>
      </w:r>
    </w:p>
    <w:p w14:paraId="3DD993C5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totalWidth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+=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widths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i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];</w:t>
      </w:r>
    </w:p>
    <w:p w14:paraId="5F06CA3A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sb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AppendLine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>'-'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totalWidth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));</w:t>
      </w:r>
    </w:p>
    <w:p w14:paraId="2288EEDC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A4034F3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//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Строки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данных</w:t>
      </w:r>
    </w:p>
    <w:p w14:paraId="0C3C55FA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F27415">
        <w:rPr>
          <w:rFonts w:ascii="Times New Roman" w:hAnsi="Times New Roman" w:cs="Times New Roman"/>
          <w:color w:val="8F08C4"/>
          <w:sz w:val="28"/>
          <w:szCs w:val="28"/>
          <w:lang w:val="en-US"/>
        </w:rPr>
        <w:t>for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rows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.Count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++)</w:t>
      </w:r>
    </w:p>
    <w:p w14:paraId="01BB0980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7F683762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F27415">
        <w:rPr>
          <w:rFonts w:ascii="Times New Roman" w:hAnsi="Times New Roman" w:cs="Times New Roman"/>
          <w:color w:val="8F08C4"/>
          <w:sz w:val="28"/>
          <w:szCs w:val="28"/>
          <w:lang w:val="en-US"/>
        </w:rPr>
        <w:t>if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(_numbered)</w:t>
      </w:r>
    </w:p>
    <w:p w14:paraId="5C219A2C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sb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Append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((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+ 1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).</w:t>
      </w:r>
      <w:proofErr w:type="spellStart"/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ToString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).</w:t>
      </w:r>
      <w:proofErr w:type="spellStart"/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PadRight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numWidth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));</w:t>
      </w:r>
    </w:p>
    <w:p w14:paraId="10246639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F27415">
        <w:rPr>
          <w:rFonts w:ascii="Times New Roman" w:hAnsi="Times New Roman" w:cs="Times New Roman"/>
          <w:color w:val="8F08C4"/>
          <w:sz w:val="28"/>
          <w:szCs w:val="28"/>
          <w:lang w:val="en-US"/>
        </w:rPr>
        <w:t>for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c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c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rows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r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].Length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&amp;&amp;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c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colCount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c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++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5F72632F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sb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Append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rows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r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][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c</w:t>
      </w:r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].</w:t>
      </w:r>
      <w:proofErr w:type="spellStart"/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PadRight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widths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c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]));</w:t>
      </w:r>
    </w:p>
    <w:p w14:paraId="4253F10B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sb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AppendLine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29530D36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722E9EC4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18DB05B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//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Итоговая</w:t>
      </w:r>
      <w:r w:rsidRPr="00F27415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8000"/>
          <w:sz w:val="28"/>
          <w:szCs w:val="28"/>
        </w:rPr>
        <w:t>строка</w:t>
      </w:r>
    </w:p>
    <w:p w14:paraId="33B33CCB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F27415">
        <w:rPr>
          <w:rFonts w:ascii="Times New Roman" w:hAnsi="Times New Roman" w:cs="Times New Roman"/>
          <w:color w:val="8F08C4"/>
          <w:sz w:val="28"/>
          <w:szCs w:val="28"/>
          <w:lang w:val="en-US"/>
        </w:rPr>
        <w:t>if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(_</w:t>
      </w:r>
      <w:proofErr w:type="spellStart"/>
      <w:proofErr w:type="gramStart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footer.Length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&gt; 0)</w:t>
      </w:r>
    </w:p>
    <w:p w14:paraId="7E301840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161F5929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sb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AppendLine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>'-'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totalWidth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));</w:t>
      </w:r>
    </w:p>
    <w:p w14:paraId="4BAC2607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sb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AppendLine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>$"</w:t>
      </w:r>
      <w:r w:rsidRPr="00F27415">
        <w:rPr>
          <w:rFonts w:ascii="Times New Roman" w:hAnsi="Times New Roman" w:cs="Times New Roman"/>
          <w:color w:val="A31515"/>
          <w:sz w:val="28"/>
          <w:szCs w:val="28"/>
        </w:rPr>
        <w:t>Итого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{_footer}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: 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  <w:proofErr w:type="spellStart"/>
      <w:proofErr w:type="gram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rows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.Count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263BB3DC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5B6FC62D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A12A295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F27415">
        <w:rPr>
          <w:rFonts w:ascii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sb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ToString</w:t>
      </w:r>
      <w:proofErr w:type="spellEnd"/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67F42018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1B801D20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CEA1763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</w:p>
    <w:p w14:paraId="5B9004BC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Print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3F127CFC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43519D79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F27415">
        <w:rPr>
          <w:rFonts w:ascii="Times New Roman" w:hAnsi="Times New Roman" w:cs="Times New Roman"/>
          <w:color w:val="2B91AF"/>
          <w:sz w:val="28"/>
          <w:szCs w:val="28"/>
          <w:lang w:val="en-US"/>
        </w:rPr>
        <w:t>Console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WriteLine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Start"/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Build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));</w:t>
      </w:r>
    </w:p>
    <w:p w14:paraId="2D130133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4D21DDFD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74E124C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</w:p>
    <w:p w14:paraId="7920A9D9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SaveToFile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27415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path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7520EB88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0AF8AA6F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F27415">
        <w:rPr>
          <w:rFonts w:ascii="Times New Roman" w:hAnsi="Times New Roman" w:cs="Times New Roman"/>
          <w:color w:val="2B91AF"/>
          <w:sz w:val="28"/>
          <w:szCs w:val="28"/>
          <w:lang w:val="en-US"/>
        </w:rPr>
        <w:t>File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WriteAllText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path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gramStart"/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Build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));</w:t>
      </w:r>
    </w:p>
    <w:p w14:paraId="00AF18B4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F27415">
        <w:rPr>
          <w:rFonts w:ascii="Times New Roman" w:hAnsi="Times New Roman" w:cs="Times New Roman"/>
          <w:color w:val="2B91AF"/>
          <w:sz w:val="28"/>
          <w:szCs w:val="28"/>
          <w:lang w:val="en-US"/>
        </w:rPr>
        <w:t>Console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F27415">
        <w:rPr>
          <w:rFonts w:ascii="Times New Roman" w:hAnsi="Times New Roman" w:cs="Times New Roman"/>
          <w:color w:val="74531F"/>
          <w:sz w:val="28"/>
          <w:szCs w:val="28"/>
          <w:lang w:val="en-US"/>
        </w:rPr>
        <w:t>WriteLine</w:t>
      </w:r>
      <w:proofErr w:type="spellEnd"/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>$"</w:t>
      </w:r>
      <w:r w:rsidRPr="00F27415">
        <w:rPr>
          <w:rFonts w:ascii="Times New Roman" w:hAnsi="Times New Roman" w:cs="Times New Roman"/>
          <w:color w:val="A31515"/>
          <w:sz w:val="28"/>
          <w:szCs w:val="28"/>
        </w:rPr>
        <w:t>Отчёт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A31515"/>
          <w:sz w:val="28"/>
          <w:szCs w:val="28"/>
        </w:rPr>
        <w:t>сохранён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A31515"/>
          <w:sz w:val="28"/>
          <w:szCs w:val="28"/>
        </w:rPr>
        <w:t>в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 w:rsidRPr="00F27415">
        <w:rPr>
          <w:rFonts w:ascii="Times New Roman" w:hAnsi="Times New Roman" w:cs="Times New Roman"/>
          <w:color w:val="A31515"/>
          <w:sz w:val="28"/>
          <w:szCs w:val="28"/>
        </w:rPr>
        <w:t>файл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: 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  <w:r w:rsidRPr="00F27415">
        <w:rPr>
          <w:rFonts w:ascii="Times New Roman" w:hAnsi="Times New Roman" w:cs="Times New Roman"/>
          <w:color w:val="1F377F"/>
          <w:sz w:val="28"/>
          <w:szCs w:val="28"/>
          <w:lang w:val="en-US"/>
        </w:rPr>
        <w:t>path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  <w:r w:rsidRPr="00F27415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58536397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F27415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12208C86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14:paraId="05BBA881" w14:textId="77777777" w:rsidR="00F27415" w:rsidRPr="00F27415" w:rsidRDefault="00F27415" w:rsidP="00F27415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F27415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2FF4BF7A" w14:textId="77777777" w:rsidR="00F27415" w:rsidRPr="00F27415" w:rsidRDefault="00F27415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p w14:paraId="7B6CCA10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  <w:lang w:val="en-US"/>
        </w:rPr>
      </w:pPr>
    </w:p>
    <w:p w14:paraId="36EF6331" w14:textId="77777777" w:rsidR="00F27415" w:rsidRDefault="00F27415" w:rsidP="007A6DE3">
      <w:pPr>
        <w:tabs>
          <w:tab w:val="left" w:pos="1134"/>
          <w:tab w:val="left" w:pos="1560"/>
        </w:tabs>
        <w:spacing w:line="360" w:lineRule="auto"/>
        <w:jc w:val="both"/>
        <w:rPr>
          <w:b/>
          <w:bCs/>
          <w:sz w:val="28"/>
          <w:szCs w:val="28"/>
        </w:rPr>
      </w:pPr>
    </w:p>
    <w:p w14:paraId="2CD84139" w14:textId="77777777" w:rsidR="00F27415" w:rsidRDefault="00F27415" w:rsidP="007A6DE3">
      <w:pPr>
        <w:tabs>
          <w:tab w:val="left" w:pos="1134"/>
          <w:tab w:val="left" w:pos="1560"/>
        </w:tabs>
        <w:spacing w:line="360" w:lineRule="auto"/>
        <w:jc w:val="both"/>
        <w:rPr>
          <w:b/>
          <w:bCs/>
          <w:sz w:val="28"/>
          <w:szCs w:val="28"/>
        </w:rPr>
      </w:pPr>
    </w:p>
    <w:p w14:paraId="7B8449A8" w14:textId="77777777" w:rsidR="00F27415" w:rsidRDefault="00F27415" w:rsidP="007A6DE3">
      <w:pPr>
        <w:tabs>
          <w:tab w:val="left" w:pos="1134"/>
          <w:tab w:val="left" w:pos="1560"/>
        </w:tabs>
        <w:spacing w:line="360" w:lineRule="auto"/>
        <w:jc w:val="both"/>
        <w:rPr>
          <w:b/>
          <w:bCs/>
          <w:sz w:val="28"/>
          <w:szCs w:val="28"/>
        </w:rPr>
      </w:pPr>
    </w:p>
    <w:p w14:paraId="3EF43314" w14:textId="77777777" w:rsidR="00F27415" w:rsidRDefault="00F27415" w:rsidP="007A6DE3">
      <w:pPr>
        <w:tabs>
          <w:tab w:val="left" w:pos="1134"/>
          <w:tab w:val="left" w:pos="1560"/>
        </w:tabs>
        <w:spacing w:line="360" w:lineRule="auto"/>
        <w:jc w:val="both"/>
        <w:rPr>
          <w:b/>
          <w:bCs/>
          <w:sz w:val="28"/>
          <w:szCs w:val="28"/>
        </w:rPr>
      </w:pPr>
    </w:p>
    <w:p w14:paraId="0D43AACE" w14:textId="77777777" w:rsidR="00F27415" w:rsidRDefault="00F27415" w:rsidP="007A6DE3">
      <w:pPr>
        <w:tabs>
          <w:tab w:val="left" w:pos="1134"/>
          <w:tab w:val="left" w:pos="1560"/>
        </w:tabs>
        <w:spacing w:line="360" w:lineRule="auto"/>
        <w:jc w:val="both"/>
        <w:rPr>
          <w:b/>
          <w:bCs/>
          <w:sz w:val="28"/>
          <w:szCs w:val="28"/>
        </w:rPr>
      </w:pPr>
    </w:p>
    <w:p w14:paraId="69D03974" w14:textId="77FC5655" w:rsidR="007A6DE3" w:rsidRPr="00F27415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b/>
          <w:bCs/>
          <w:sz w:val="28"/>
          <w:szCs w:val="28"/>
        </w:rPr>
      </w:pPr>
      <w:r w:rsidRPr="00F27415">
        <w:rPr>
          <w:b/>
          <w:bCs/>
          <w:sz w:val="28"/>
          <w:szCs w:val="28"/>
        </w:rPr>
        <w:lastRenderedPageBreak/>
        <w:t>Консольное</w:t>
      </w:r>
      <w:r w:rsidRPr="00F27415">
        <w:rPr>
          <w:b/>
          <w:bCs/>
          <w:sz w:val="28"/>
          <w:szCs w:val="28"/>
          <w:lang w:val="en-US"/>
        </w:rPr>
        <w:t xml:space="preserve"> </w:t>
      </w:r>
      <w:r w:rsidRPr="00F27415">
        <w:rPr>
          <w:b/>
          <w:bCs/>
          <w:sz w:val="28"/>
          <w:szCs w:val="28"/>
        </w:rPr>
        <w:t>меню</w:t>
      </w:r>
    </w:p>
    <w:p w14:paraId="6FF9AB30" w14:textId="660943C5" w:rsidR="007A6DE3" w:rsidRDefault="00F27415" w:rsidP="00F27415">
      <w:pPr>
        <w:tabs>
          <w:tab w:val="left" w:pos="1134"/>
          <w:tab w:val="left" w:pos="1560"/>
        </w:tabs>
        <w:spacing w:line="360" w:lineRule="auto"/>
        <w:jc w:val="center"/>
        <w:rPr>
          <w:sz w:val="28"/>
          <w:szCs w:val="28"/>
        </w:rPr>
      </w:pPr>
      <w:r w:rsidRPr="00F27415">
        <w:rPr>
          <w:sz w:val="28"/>
          <w:szCs w:val="28"/>
        </w:rPr>
        <w:drawing>
          <wp:inline distT="0" distB="0" distL="0" distR="0" wp14:anchorId="0C79B9A1" wp14:editId="34D31FE5">
            <wp:extent cx="5295900" cy="3771900"/>
            <wp:effectExtent l="0" t="0" r="0" b="0"/>
            <wp:docPr id="309922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22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FACF" w14:textId="4FDDB594" w:rsidR="00F27415" w:rsidRPr="007A6DE3" w:rsidRDefault="00F27415" w:rsidP="00F27415">
      <w:pPr>
        <w:tabs>
          <w:tab w:val="left" w:pos="1134"/>
          <w:tab w:val="left" w:pos="1560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Консольное меню</w:t>
      </w:r>
    </w:p>
    <w:p w14:paraId="0FF31BFE" w14:textId="0581FE15" w:rsidR="007A6DE3" w:rsidRPr="00F27415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b/>
          <w:bCs/>
          <w:sz w:val="28"/>
          <w:szCs w:val="28"/>
        </w:rPr>
      </w:pPr>
      <w:r w:rsidRPr="00F27415">
        <w:rPr>
          <w:b/>
          <w:bCs/>
          <w:sz w:val="28"/>
          <w:szCs w:val="28"/>
        </w:rPr>
        <w:t>Метаграфовые схемы</w:t>
      </w:r>
    </w:p>
    <w:p w14:paraId="7C85A255" w14:textId="77777777" w:rsidR="007A6DE3" w:rsidRPr="00F27415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b/>
          <w:bCs/>
          <w:sz w:val="28"/>
          <w:szCs w:val="28"/>
        </w:rPr>
      </w:pPr>
    </w:p>
    <w:p w14:paraId="2DB18686" w14:textId="7D472100" w:rsid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Схема А (модель данных):</w:t>
      </w:r>
    </w:p>
    <w:p w14:paraId="475A5076" w14:textId="00A69D41" w:rsidR="00F27415" w:rsidRPr="007A6DE3" w:rsidRDefault="00F27415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F27415">
        <w:rPr>
          <w:sz w:val="28"/>
          <w:szCs w:val="28"/>
        </w:rPr>
        <w:drawing>
          <wp:inline distT="0" distB="0" distL="0" distR="0" wp14:anchorId="12EB6F01" wp14:editId="1F40B1DE">
            <wp:extent cx="5864352" cy="2040890"/>
            <wp:effectExtent l="0" t="0" r="3175" b="3810"/>
            <wp:docPr id="519025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25974" name=""/>
                    <pic:cNvPicPr/>
                  </pic:nvPicPr>
                  <pic:blipFill rotWithShape="1">
                    <a:blip r:embed="rId7"/>
                    <a:srcRect t="12994" r="6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352" cy="2040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FAA6B" w14:textId="77777777" w:rsidR="00F27415" w:rsidRDefault="00F27415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p w14:paraId="1DCFACF3" w14:textId="5CC237B3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  <w:lang w:val="en-US"/>
        </w:rPr>
      </w:pPr>
      <w:r w:rsidRPr="007A6DE3">
        <w:rPr>
          <w:sz w:val="28"/>
          <w:szCs w:val="28"/>
        </w:rPr>
        <w:t>Схема</w:t>
      </w:r>
      <w:r w:rsidRPr="007A6DE3">
        <w:rPr>
          <w:sz w:val="28"/>
          <w:szCs w:val="28"/>
          <w:lang w:val="en-US"/>
        </w:rPr>
        <w:t xml:space="preserve"> </w:t>
      </w:r>
      <w:r w:rsidRPr="007A6DE3">
        <w:rPr>
          <w:sz w:val="28"/>
          <w:szCs w:val="28"/>
        </w:rPr>
        <w:t>Б</w:t>
      </w:r>
      <w:r w:rsidRPr="007A6DE3">
        <w:rPr>
          <w:sz w:val="28"/>
          <w:szCs w:val="28"/>
          <w:lang w:val="en-US"/>
        </w:rPr>
        <w:t xml:space="preserve"> (</w:t>
      </w:r>
      <w:r w:rsidRPr="007A6DE3">
        <w:rPr>
          <w:sz w:val="28"/>
          <w:szCs w:val="28"/>
        </w:rPr>
        <w:t>цепочка</w:t>
      </w:r>
      <w:r w:rsidRPr="007A6DE3">
        <w:rPr>
          <w:sz w:val="28"/>
          <w:szCs w:val="28"/>
          <w:lang w:val="en-US"/>
        </w:rPr>
        <w:t xml:space="preserve"> ReportBuilder):</w:t>
      </w:r>
    </w:p>
    <w:p w14:paraId="432AA97D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  <w:lang w:val="en-US"/>
        </w:rPr>
      </w:pPr>
      <w:r w:rsidRPr="007A6DE3">
        <w:rPr>
          <w:sz w:val="28"/>
          <w:szCs w:val="28"/>
          <w:lang w:val="en-US"/>
        </w:rPr>
        <w:t>```</w:t>
      </w:r>
    </w:p>
    <w:p w14:paraId="56B4F7A0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  <w:lang w:val="en-US"/>
        </w:rPr>
      </w:pPr>
      <w:r w:rsidRPr="007A6DE3">
        <w:rPr>
          <w:sz w:val="28"/>
          <w:szCs w:val="28"/>
          <w:lang w:val="en-US"/>
        </w:rPr>
        <w:t>new ReportBuilder(</w:t>
      </w:r>
      <w:proofErr w:type="spellStart"/>
      <w:r w:rsidRPr="007A6DE3">
        <w:rPr>
          <w:sz w:val="28"/>
          <w:szCs w:val="28"/>
          <w:lang w:val="en-US"/>
        </w:rPr>
        <w:t>db</w:t>
      </w:r>
      <w:proofErr w:type="spellEnd"/>
      <w:r w:rsidRPr="007A6DE3">
        <w:rPr>
          <w:sz w:val="28"/>
          <w:szCs w:val="28"/>
          <w:lang w:val="en-US"/>
        </w:rPr>
        <w:t xml:space="preserve">) </w:t>
      </w:r>
      <w:proofErr w:type="gramStart"/>
      <w:r w:rsidRPr="007A6DE3">
        <w:rPr>
          <w:sz w:val="28"/>
          <w:szCs w:val="28"/>
          <w:lang w:val="en-US"/>
        </w:rPr>
        <w:t>→ .Query</w:t>
      </w:r>
      <w:proofErr w:type="gramEnd"/>
      <w:r w:rsidRPr="007A6DE3">
        <w:rPr>
          <w:sz w:val="28"/>
          <w:szCs w:val="28"/>
          <w:lang w:val="en-US"/>
        </w:rPr>
        <w:t xml:space="preserve">() → .Title() </w:t>
      </w:r>
      <w:proofErr w:type="gramStart"/>
      <w:r w:rsidRPr="007A6DE3">
        <w:rPr>
          <w:sz w:val="28"/>
          <w:szCs w:val="28"/>
          <w:lang w:val="en-US"/>
        </w:rPr>
        <w:t>→ .Header</w:t>
      </w:r>
      <w:proofErr w:type="gramEnd"/>
      <w:r w:rsidRPr="007A6DE3">
        <w:rPr>
          <w:sz w:val="28"/>
          <w:szCs w:val="28"/>
          <w:lang w:val="en-US"/>
        </w:rPr>
        <w:t xml:space="preserve">() </w:t>
      </w:r>
    </w:p>
    <w:p w14:paraId="778C9F72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7A6DE3">
        <w:rPr>
          <w:sz w:val="28"/>
          <w:szCs w:val="28"/>
          <w:lang w:val="en-US"/>
        </w:rPr>
        <w:t>→ .</w:t>
      </w:r>
      <w:proofErr w:type="spellStart"/>
      <w:r w:rsidRPr="007A6DE3">
        <w:rPr>
          <w:sz w:val="28"/>
          <w:szCs w:val="28"/>
          <w:lang w:val="en-US"/>
        </w:rPr>
        <w:t>ColumnWidths</w:t>
      </w:r>
      <w:proofErr w:type="spellEnd"/>
      <w:proofErr w:type="gramEnd"/>
      <w:r w:rsidRPr="007A6DE3">
        <w:rPr>
          <w:sz w:val="28"/>
          <w:szCs w:val="28"/>
          <w:lang w:val="en-US"/>
        </w:rPr>
        <w:t xml:space="preserve">() </w:t>
      </w:r>
      <w:proofErr w:type="gramStart"/>
      <w:r w:rsidRPr="007A6DE3">
        <w:rPr>
          <w:sz w:val="28"/>
          <w:szCs w:val="28"/>
          <w:lang w:val="en-US"/>
        </w:rPr>
        <w:t>→ .Numbered</w:t>
      </w:r>
      <w:proofErr w:type="gramEnd"/>
      <w:r w:rsidRPr="007A6DE3">
        <w:rPr>
          <w:sz w:val="28"/>
          <w:szCs w:val="28"/>
          <w:lang w:val="en-US"/>
        </w:rPr>
        <w:t xml:space="preserve">() </w:t>
      </w:r>
      <w:proofErr w:type="gramStart"/>
      <w:r w:rsidRPr="007A6DE3">
        <w:rPr>
          <w:sz w:val="28"/>
          <w:szCs w:val="28"/>
          <w:lang w:val="en-US"/>
        </w:rPr>
        <w:t>→ .Footer</w:t>
      </w:r>
      <w:proofErr w:type="gramEnd"/>
      <w:r w:rsidRPr="007A6DE3">
        <w:rPr>
          <w:sz w:val="28"/>
          <w:szCs w:val="28"/>
          <w:lang w:val="en-US"/>
        </w:rPr>
        <w:t xml:space="preserve">() </w:t>
      </w:r>
      <w:proofErr w:type="gramStart"/>
      <w:r w:rsidRPr="007A6DE3">
        <w:rPr>
          <w:sz w:val="28"/>
          <w:szCs w:val="28"/>
          <w:lang w:val="en-US"/>
        </w:rPr>
        <w:t>→ .Print</w:t>
      </w:r>
      <w:proofErr w:type="gramEnd"/>
      <w:r w:rsidRPr="007A6DE3">
        <w:rPr>
          <w:sz w:val="28"/>
          <w:szCs w:val="28"/>
          <w:lang w:val="en-US"/>
        </w:rPr>
        <w:t>()</w:t>
      </w:r>
    </w:p>
    <w:p w14:paraId="68CDCEF3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  <w:lang w:val="en-US"/>
        </w:rPr>
      </w:pPr>
      <w:r w:rsidRPr="007A6DE3">
        <w:rPr>
          <w:sz w:val="28"/>
          <w:szCs w:val="28"/>
          <w:lang w:val="en-US"/>
        </w:rPr>
        <w:t>```</w:t>
      </w:r>
    </w:p>
    <w:p w14:paraId="3A8927C1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  <w:lang w:val="en-US"/>
        </w:rPr>
      </w:pPr>
    </w:p>
    <w:p w14:paraId="3AC6EB09" w14:textId="66FD1CB4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lastRenderedPageBreak/>
        <w:t>Результаты выполнения программы</w:t>
      </w:r>
    </w:p>
    <w:p w14:paraId="5E3D3317" w14:textId="1743249F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Тестовые данные (CSV)</w:t>
      </w:r>
    </w:p>
    <w:p w14:paraId="6CDDD058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p w14:paraId="148EBBC1" w14:textId="6381DC6E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laboratories.csv:</w:t>
      </w:r>
    </w:p>
    <w:p w14:paraId="42C59149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 xml:space="preserve">| </w:t>
      </w:r>
      <w:proofErr w:type="spellStart"/>
      <w:r w:rsidRPr="007A6DE3">
        <w:rPr>
          <w:sz w:val="28"/>
          <w:szCs w:val="28"/>
        </w:rPr>
        <w:t>lab_id</w:t>
      </w:r>
      <w:proofErr w:type="spellEnd"/>
      <w:r w:rsidRPr="007A6DE3">
        <w:rPr>
          <w:sz w:val="28"/>
          <w:szCs w:val="28"/>
        </w:rPr>
        <w:t xml:space="preserve"> | </w:t>
      </w:r>
      <w:proofErr w:type="spellStart"/>
      <w:r w:rsidRPr="007A6DE3">
        <w:rPr>
          <w:sz w:val="28"/>
          <w:szCs w:val="28"/>
        </w:rPr>
        <w:t>lab_name</w:t>
      </w:r>
      <w:proofErr w:type="spellEnd"/>
      <w:r w:rsidRPr="007A6DE3">
        <w:rPr>
          <w:sz w:val="28"/>
          <w:szCs w:val="28"/>
        </w:rPr>
        <w:t xml:space="preserve"> |</w:t>
      </w:r>
    </w:p>
    <w:p w14:paraId="306383DF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|--------|----------|</w:t>
      </w:r>
    </w:p>
    <w:p w14:paraId="74C6E07E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| 1 | Лаборатория квантовой физики |</w:t>
      </w:r>
    </w:p>
    <w:p w14:paraId="0C9F43DA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| 2 | Лаборатория биоинженерии |</w:t>
      </w:r>
    </w:p>
    <w:p w14:paraId="54FAC242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| 3 | Лаборатория искусственного интеллекта |</w:t>
      </w:r>
    </w:p>
    <w:p w14:paraId="32FB436E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| 4 | Лаборатория наноматериалов |</w:t>
      </w:r>
    </w:p>
    <w:p w14:paraId="6C56AA8D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p w14:paraId="53D9CA06" w14:textId="02D1B32C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experiments.csv (12 записей):</w:t>
      </w:r>
    </w:p>
    <w:p w14:paraId="65282A1C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  <w:lang w:val="en-US"/>
        </w:rPr>
      </w:pPr>
      <w:r w:rsidRPr="007A6DE3">
        <w:rPr>
          <w:sz w:val="28"/>
          <w:szCs w:val="28"/>
          <w:lang w:val="en-US"/>
        </w:rPr>
        <w:t xml:space="preserve">| </w:t>
      </w:r>
      <w:proofErr w:type="spellStart"/>
      <w:r w:rsidRPr="007A6DE3">
        <w:rPr>
          <w:sz w:val="28"/>
          <w:szCs w:val="28"/>
          <w:lang w:val="en-US"/>
        </w:rPr>
        <w:t>exp_id</w:t>
      </w:r>
      <w:proofErr w:type="spellEnd"/>
      <w:r w:rsidRPr="007A6DE3">
        <w:rPr>
          <w:sz w:val="28"/>
          <w:szCs w:val="28"/>
          <w:lang w:val="en-US"/>
        </w:rPr>
        <w:t xml:space="preserve"> | </w:t>
      </w:r>
      <w:proofErr w:type="spellStart"/>
      <w:r w:rsidRPr="007A6DE3">
        <w:rPr>
          <w:sz w:val="28"/>
          <w:szCs w:val="28"/>
          <w:lang w:val="en-US"/>
        </w:rPr>
        <w:t>lab_id</w:t>
      </w:r>
      <w:proofErr w:type="spellEnd"/>
      <w:r w:rsidRPr="007A6DE3">
        <w:rPr>
          <w:sz w:val="28"/>
          <w:szCs w:val="28"/>
          <w:lang w:val="en-US"/>
        </w:rPr>
        <w:t xml:space="preserve"> | </w:t>
      </w:r>
      <w:proofErr w:type="spellStart"/>
      <w:r w:rsidRPr="007A6DE3">
        <w:rPr>
          <w:sz w:val="28"/>
          <w:szCs w:val="28"/>
          <w:lang w:val="en-US"/>
        </w:rPr>
        <w:t>exp_name</w:t>
      </w:r>
      <w:proofErr w:type="spellEnd"/>
      <w:r w:rsidRPr="007A6DE3">
        <w:rPr>
          <w:sz w:val="28"/>
          <w:szCs w:val="28"/>
          <w:lang w:val="en-US"/>
        </w:rPr>
        <w:t xml:space="preserve"> | </w:t>
      </w:r>
      <w:proofErr w:type="spellStart"/>
      <w:r w:rsidRPr="007A6DE3">
        <w:rPr>
          <w:sz w:val="28"/>
          <w:szCs w:val="28"/>
          <w:lang w:val="en-US"/>
        </w:rPr>
        <w:t>duration_hours</w:t>
      </w:r>
      <w:proofErr w:type="spellEnd"/>
      <w:r w:rsidRPr="007A6DE3">
        <w:rPr>
          <w:sz w:val="28"/>
          <w:szCs w:val="28"/>
          <w:lang w:val="en-US"/>
        </w:rPr>
        <w:t xml:space="preserve"> |</w:t>
      </w:r>
    </w:p>
    <w:p w14:paraId="50E45D85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|--------|--------|----------|----------------|</w:t>
      </w:r>
    </w:p>
    <w:p w14:paraId="63E49FFD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| 1 | 1 | Квантовая запутанность | 120 |</w:t>
      </w:r>
    </w:p>
    <w:p w14:paraId="54DAA398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| 2 | 1 | Измерение спина электрона | 85 |</w:t>
      </w:r>
    </w:p>
    <w:p w14:paraId="62C2F3A1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| 3 | 2 | Редактирование генома CRISPR | 72 |</w:t>
      </w:r>
    </w:p>
    <w:p w14:paraId="6C095987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| 4 | 2 | Клонирование клеток | 96 |</w:t>
      </w:r>
    </w:p>
    <w:p w14:paraId="3DBC7B6A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| 5 | 3 | Обучение нейросети | 168 |</w:t>
      </w:r>
    </w:p>
    <w:p w14:paraId="02D77697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| 6 | 3 | Распознавание образов | 45 |</w:t>
      </w:r>
    </w:p>
    <w:p w14:paraId="1EED339B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| 7 | 4 | Синтез графена | 200 |</w:t>
      </w:r>
    </w:p>
    <w:p w14:paraId="0CE1965C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| 8 | 4 | Тестирование прочности | 150 |</w:t>
      </w:r>
    </w:p>
    <w:p w14:paraId="4551F1C2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| 9 | 1 | Квантовая телепортация | 300 |</w:t>
      </w:r>
    </w:p>
    <w:p w14:paraId="73B46B00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| 10 | 2 | Секвенирование ДНК | 55 |</w:t>
      </w:r>
    </w:p>
    <w:p w14:paraId="6B79E2CC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| 11 | 3 | Генерация текста | 90 |</w:t>
      </w:r>
    </w:p>
    <w:p w14:paraId="3DFE996E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 xml:space="preserve">| 12 | 4 | </w:t>
      </w:r>
      <w:proofErr w:type="spellStart"/>
      <w:r w:rsidRPr="007A6DE3">
        <w:rPr>
          <w:sz w:val="28"/>
          <w:szCs w:val="28"/>
        </w:rPr>
        <w:t>Нанопокрытие</w:t>
      </w:r>
      <w:proofErr w:type="spellEnd"/>
      <w:r w:rsidRPr="007A6DE3">
        <w:rPr>
          <w:sz w:val="28"/>
          <w:szCs w:val="28"/>
        </w:rPr>
        <w:t xml:space="preserve"> | 110 |</w:t>
      </w:r>
    </w:p>
    <w:p w14:paraId="6B50EB66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p w14:paraId="1A638B1D" w14:textId="3143A4EF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 xml:space="preserve"> Пример вывода (Отчет №1)</w:t>
      </w:r>
    </w:p>
    <w:p w14:paraId="22128911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  <w:lang w:val="en-US"/>
        </w:rPr>
      </w:pPr>
    </w:p>
    <w:p w14:paraId="79033603" w14:textId="2081792D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=== Эксперименты по лабораториям ===</w:t>
      </w:r>
    </w:p>
    <w:p w14:paraId="0B3BF80B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 xml:space="preserve">№    Эксперимент                    Лаборатория                    Часы     </w:t>
      </w:r>
    </w:p>
    <w:p w14:paraId="16A78781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lastRenderedPageBreak/>
        <w:t>---------------------------------------------------------------------------</w:t>
      </w:r>
    </w:p>
    <w:p w14:paraId="34061A9C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 xml:space="preserve">1    Генерация текста               Лаборатория искусственного      90       </w:t>
      </w:r>
    </w:p>
    <w:p w14:paraId="693795BB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 xml:space="preserve">                                    интеллекта                              </w:t>
      </w:r>
    </w:p>
    <w:p w14:paraId="14781694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 xml:space="preserve">2    Измерение спина электрона      Лаборатория квантовой физики    85       </w:t>
      </w:r>
    </w:p>
    <w:p w14:paraId="5E06F7F7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 xml:space="preserve">3    Квантовая запутанность         Лаборатория квантовой физики    120      </w:t>
      </w:r>
    </w:p>
    <w:p w14:paraId="4C63B484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...</w:t>
      </w:r>
    </w:p>
    <w:p w14:paraId="28111A79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---------------------------------------------------------------------------</w:t>
      </w:r>
    </w:p>
    <w:p w14:paraId="33316ABA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Итого экспериментов: 12</w:t>
      </w:r>
    </w:p>
    <w:p w14:paraId="09D82216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```</w:t>
      </w:r>
    </w:p>
    <w:p w14:paraId="43A06887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p w14:paraId="7BD6E845" w14:textId="2E3FFCF1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 xml:space="preserve"> 5. Краткий листинг основных компонентов</w:t>
      </w:r>
    </w:p>
    <w:p w14:paraId="7E99881D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p w14:paraId="6307B3B3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Полный код программы включает файлы:</w:t>
      </w:r>
    </w:p>
    <w:p w14:paraId="3985BAE9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- `</w:t>
      </w:r>
      <w:proofErr w:type="spellStart"/>
      <w:r w:rsidRPr="007A6DE3">
        <w:rPr>
          <w:sz w:val="28"/>
          <w:szCs w:val="28"/>
        </w:rPr>
        <w:t>Laboratory.cs</w:t>
      </w:r>
      <w:proofErr w:type="spellEnd"/>
      <w:r w:rsidRPr="007A6DE3">
        <w:rPr>
          <w:sz w:val="28"/>
          <w:szCs w:val="28"/>
        </w:rPr>
        <w:t>` – класс лаборатории</w:t>
      </w:r>
    </w:p>
    <w:p w14:paraId="5A60512A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- `</w:t>
      </w:r>
      <w:proofErr w:type="spellStart"/>
      <w:r w:rsidRPr="007A6DE3">
        <w:rPr>
          <w:sz w:val="28"/>
          <w:szCs w:val="28"/>
        </w:rPr>
        <w:t>Experiment.cs</w:t>
      </w:r>
      <w:proofErr w:type="spellEnd"/>
      <w:r w:rsidRPr="007A6DE3">
        <w:rPr>
          <w:sz w:val="28"/>
          <w:szCs w:val="28"/>
        </w:rPr>
        <w:t xml:space="preserve">` – класс эксперимента  </w:t>
      </w:r>
    </w:p>
    <w:p w14:paraId="3C168DE7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  <w:lang w:val="en-US"/>
        </w:rPr>
      </w:pPr>
      <w:r w:rsidRPr="007A6DE3">
        <w:rPr>
          <w:sz w:val="28"/>
          <w:szCs w:val="28"/>
          <w:lang w:val="en-US"/>
        </w:rPr>
        <w:t>- `</w:t>
      </w:r>
      <w:proofErr w:type="spellStart"/>
      <w:r w:rsidRPr="007A6DE3">
        <w:rPr>
          <w:sz w:val="28"/>
          <w:szCs w:val="28"/>
          <w:lang w:val="en-US"/>
        </w:rPr>
        <w:t>DatabaseManager.cs</w:t>
      </w:r>
      <w:proofErr w:type="spellEnd"/>
      <w:r w:rsidRPr="007A6DE3">
        <w:rPr>
          <w:sz w:val="28"/>
          <w:szCs w:val="28"/>
          <w:lang w:val="en-US"/>
        </w:rPr>
        <w:t xml:space="preserve">` – </w:t>
      </w:r>
      <w:r w:rsidRPr="007A6DE3">
        <w:rPr>
          <w:sz w:val="28"/>
          <w:szCs w:val="28"/>
        </w:rPr>
        <w:t>работа</w:t>
      </w:r>
      <w:r w:rsidRPr="007A6DE3">
        <w:rPr>
          <w:sz w:val="28"/>
          <w:szCs w:val="28"/>
          <w:lang w:val="en-US"/>
        </w:rPr>
        <w:t xml:space="preserve"> </w:t>
      </w:r>
      <w:r w:rsidRPr="007A6DE3">
        <w:rPr>
          <w:sz w:val="28"/>
          <w:szCs w:val="28"/>
        </w:rPr>
        <w:t>с</w:t>
      </w:r>
      <w:r w:rsidRPr="007A6DE3">
        <w:rPr>
          <w:sz w:val="28"/>
          <w:szCs w:val="28"/>
          <w:lang w:val="en-US"/>
        </w:rPr>
        <w:t xml:space="preserve"> </w:t>
      </w:r>
      <w:r w:rsidRPr="007A6DE3">
        <w:rPr>
          <w:sz w:val="28"/>
          <w:szCs w:val="28"/>
        </w:rPr>
        <w:t>БД</w:t>
      </w:r>
      <w:r w:rsidRPr="007A6DE3">
        <w:rPr>
          <w:sz w:val="28"/>
          <w:szCs w:val="28"/>
          <w:lang w:val="en-US"/>
        </w:rPr>
        <w:t xml:space="preserve"> SQLite</w:t>
      </w:r>
    </w:p>
    <w:p w14:paraId="484EA1FF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  <w:lang w:val="en-US"/>
        </w:rPr>
      </w:pPr>
      <w:r w:rsidRPr="007A6DE3">
        <w:rPr>
          <w:sz w:val="28"/>
          <w:szCs w:val="28"/>
          <w:lang w:val="en-US"/>
        </w:rPr>
        <w:t>- `</w:t>
      </w:r>
      <w:proofErr w:type="spellStart"/>
      <w:r w:rsidRPr="007A6DE3">
        <w:rPr>
          <w:sz w:val="28"/>
          <w:szCs w:val="28"/>
          <w:lang w:val="en-US"/>
        </w:rPr>
        <w:t>ReportBuilder.cs</w:t>
      </w:r>
      <w:proofErr w:type="spellEnd"/>
      <w:r w:rsidRPr="007A6DE3">
        <w:rPr>
          <w:sz w:val="28"/>
          <w:szCs w:val="28"/>
          <w:lang w:val="en-US"/>
        </w:rPr>
        <w:t xml:space="preserve">` – </w:t>
      </w:r>
      <w:r w:rsidRPr="007A6DE3">
        <w:rPr>
          <w:sz w:val="28"/>
          <w:szCs w:val="28"/>
        </w:rPr>
        <w:t>построитель</w:t>
      </w:r>
      <w:r w:rsidRPr="007A6DE3">
        <w:rPr>
          <w:sz w:val="28"/>
          <w:szCs w:val="28"/>
          <w:lang w:val="en-US"/>
        </w:rPr>
        <w:t xml:space="preserve"> </w:t>
      </w:r>
      <w:r w:rsidRPr="007A6DE3">
        <w:rPr>
          <w:sz w:val="28"/>
          <w:szCs w:val="28"/>
        </w:rPr>
        <w:t>отчетов</w:t>
      </w:r>
      <w:r w:rsidRPr="007A6DE3">
        <w:rPr>
          <w:sz w:val="28"/>
          <w:szCs w:val="28"/>
          <w:lang w:val="en-US"/>
        </w:rPr>
        <w:t xml:space="preserve"> (Fluent Interface)</w:t>
      </w:r>
    </w:p>
    <w:p w14:paraId="0BA98DA1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>- `</w:t>
      </w:r>
      <w:proofErr w:type="spellStart"/>
      <w:r w:rsidRPr="007A6DE3">
        <w:rPr>
          <w:sz w:val="28"/>
          <w:szCs w:val="28"/>
        </w:rPr>
        <w:t>Program.cs</w:t>
      </w:r>
      <w:proofErr w:type="spellEnd"/>
      <w:r w:rsidRPr="007A6DE3">
        <w:rPr>
          <w:sz w:val="28"/>
          <w:szCs w:val="28"/>
        </w:rPr>
        <w:t>` – консольное меню</w:t>
      </w:r>
    </w:p>
    <w:p w14:paraId="02AB12BD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p w14:paraId="77FA8771" w14:textId="4F4062E0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 xml:space="preserve"> 6. Вывод</w:t>
      </w:r>
    </w:p>
    <w:p w14:paraId="612AEF64" w14:textId="77777777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p w14:paraId="472EAAF7" w14:textId="741DFDA5" w:rsidR="007A6DE3" w:rsidRPr="007A6DE3" w:rsidRDefault="007A6DE3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7A6DE3">
        <w:rPr>
          <w:sz w:val="28"/>
          <w:szCs w:val="28"/>
        </w:rPr>
        <w:t xml:space="preserve">В ходе работы разработано консольное приложение на C с использованием ООП и </w:t>
      </w:r>
      <w:proofErr w:type="spellStart"/>
      <w:r w:rsidRPr="007A6DE3">
        <w:rPr>
          <w:sz w:val="28"/>
          <w:szCs w:val="28"/>
        </w:rPr>
        <w:t>SQLite</w:t>
      </w:r>
      <w:proofErr w:type="spellEnd"/>
      <w:r w:rsidRPr="007A6DE3">
        <w:rPr>
          <w:sz w:val="28"/>
          <w:szCs w:val="28"/>
        </w:rPr>
        <w:t xml:space="preserve">. Реализованы классы-модели с валидацией, CRUD-операции, паттерн </w:t>
      </w:r>
      <w:proofErr w:type="spellStart"/>
      <w:r w:rsidRPr="007A6DE3">
        <w:rPr>
          <w:sz w:val="28"/>
          <w:szCs w:val="28"/>
        </w:rPr>
        <w:t>Fluent</w:t>
      </w:r>
      <w:proofErr w:type="spellEnd"/>
      <w:r w:rsidRPr="007A6DE3">
        <w:rPr>
          <w:sz w:val="28"/>
          <w:szCs w:val="28"/>
        </w:rPr>
        <w:t xml:space="preserve"> Interface для отчетов. Программа загружена в репозиторий </w:t>
      </w:r>
      <w:proofErr w:type="spellStart"/>
      <w:r w:rsidRPr="007A6DE3">
        <w:rPr>
          <w:sz w:val="28"/>
          <w:szCs w:val="28"/>
        </w:rPr>
        <w:t>GitHub</w:t>
      </w:r>
      <w:proofErr w:type="spellEnd"/>
      <w:r w:rsidRPr="007A6DE3">
        <w:rPr>
          <w:sz w:val="28"/>
          <w:szCs w:val="28"/>
        </w:rPr>
        <w:t>.</w:t>
      </w:r>
    </w:p>
    <w:p w14:paraId="7F9F708B" w14:textId="52998AD6" w:rsidR="008C4DC7" w:rsidRPr="007A6DE3" w:rsidRDefault="008C4DC7" w:rsidP="007A6DE3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sectPr w:rsidR="008C4DC7" w:rsidRPr="007A6DE3" w:rsidSect="0091530D"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D2069"/>
    <w:multiLevelType w:val="multilevel"/>
    <w:tmpl w:val="036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9364F"/>
    <w:multiLevelType w:val="hybridMultilevel"/>
    <w:tmpl w:val="FFE23EE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E084A"/>
    <w:multiLevelType w:val="hybridMultilevel"/>
    <w:tmpl w:val="A06A768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04B01"/>
    <w:multiLevelType w:val="hybridMultilevel"/>
    <w:tmpl w:val="9E92A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E24F5"/>
    <w:multiLevelType w:val="multilevel"/>
    <w:tmpl w:val="85D6CC62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12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2585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305" w:hanging="144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3665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4385" w:hanging="180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5105" w:hanging="216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5465" w:hanging="2160"/>
      </w:pPr>
      <w:rPr>
        <w:rFonts w:hint="default"/>
        <w:color w:val="auto"/>
      </w:rPr>
    </w:lvl>
  </w:abstractNum>
  <w:abstractNum w:abstractNumId="7" w15:restartNumberingAfterBreak="0">
    <w:nsid w:val="1F6060A9"/>
    <w:multiLevelType w:val="hybridMultilevel"/>
    <w:tmpl w:val="210E7E5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995394"/>
    <w:multiLevelType w:val="multilevel"/>
    <w:tmpl w:val="4E884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37B353A"/>
    <w:multiLevelType w:val="hybridMultilevel"/>
    <w:tmpl w:val="70D04E6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38A3050E"/>
    <w:multiLevelType w:val="hybridMultilevel"/>
    <w:tmpl w:val="4FC6B37C"/>
    <w:lvl w:ilvl="0" w:tplc="9D241282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0B784E"/>
    <w:multiLevelType w:val="multilevel"/>
    <w:tmpl w:val="2724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A5280"/>
    <w:multiLevelType w:val="multilevel"/>
    <w:tmpl w:val="9CB4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B27F6"/>
    <w:multiLevelType w:val="multilevel"/>
    <w:tmpl w:val="8D30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A456D"/>
    <w:multiLevelType w:val="hybridMultilevel"/>
    <w:tmpl w:val="20DE6B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088B9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B15669"/>
    <w:multiLevelType w:val="hybridMultilevel"/>
    <w:tmpl w:val="601A1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784196"/>
    <w:multiLevelType w:val="multilevel"/>
    <w:tmpl w:val="56C437A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5446587F"/>
    <w:multiLevelType w:val="hybridMultilevel"/>
    <w:tmpl w:val="A9A837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4E5A75"/>
    <w:multiLevelType w:val="multilevel"/>
    <w:tmpl w:val="17A20C8C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5D6F293A"/>
    <w:multiLevelType w:val="hybridMultilevel"/>
    <w:tmpl w:val="825C64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8D4151"/>
    <w:multiLevelType w:val="hybridMultilevel"/>
    <w:tmpl w:val="020011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887406"/>
    <w:multiLevelType w:val="hybridMultilevel"/>
    <w:tmpl w:val="371ED5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9126EE"/>
    <w:multiLevelType w:val="multilevel"/>
    <w:tmpl w:val="56C437A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663E2B76"/>
    <w:multiLevelType w:val="multilevel"/>
    <w:tmpl w:val="13A4E5CC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4475A5"/>
    <w:multiLevelType w:val="multilevel"/>
    <w:tmpl w:val="D0E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211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80D17"/>
    <w:multiLevelType w:val="hybridMultilevel"/>
    <w:tmpl w:val="BAD034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5D073F"/>
    <w:multiLevelType w:val="hybridMultilevel"/>
    <w:tmpl w:val="E5FEC39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164C88"/>
    <w:multiLevelType w:val="multilevel"/>
    <w:tmpl w:val="A16AD0B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4C154C6"/>
    <w:multiLevelType w:val="multilevel"/>
    <w:tmpl w:val="F198E092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6F15299"/>
    <w:multiLevelType w:val="hybridMultilevel"/>
    <w:tmpl w:val="9E92A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FF6A36"/>
    <w:multiLevelType w:val="hybridMultilevel"/>
    <w:tmpl w:val="C8249868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1" w15:restartNumberingAfterBreak="0">
    <w:nsid w:val="7CF357A4"/>
    <w:multiLevelType w:val="hybridMultilevel"/>
    <w:tmpl w:val="20DE6B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088B9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D2B3A87"/>
    <w:multiLevelType w:val="hybridMultilevel"/>
    <w:tmpl w:val="1CA2CD8E"/>
    <w:lvl w:ilvl="0" w:tplc="5016B3BE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66835687">
    <w:abstractNumId w:val="0"/>
  </w:num>
  <w:num w:numId="2" w16cid:durableId="131869344">
    <w:abstractNumId w:val="1"/>
  </w:num>
  <w:num w:numId="3" w16cid:durableId="1868835238">
    <w:abstractNumId w:val="7"/>
  </w:num>
  <w:num w:numId="4" w16cid:durableId="158540602">
    <w:abstractNumId w:val="26"/>
  </w:num>
  <w:num w:numId="5" w16cid:durableId="251427603">
    <w:abstractNumId w:val="4"/>
  </w:num>
  <w:num w:numId="6" w16cid:durableId="1695643497">
    <w:abstractNumId w:val="3"/>
  </w:num>
  <w:num w:numId="7" w16cid:durableId="1424573151">
    <w:abstractNumId w:val="8"/>
  </w:num>
  <w:num w:numId="8" w16cid:durableId="574707296">
    <w:abstractNumId w:val="28"/>
  </w:num>
  <w:num w:numId="9" w16cid:durableId="1806002773">
    <w:abstractNumId w:val="27"/>
  </w:num>
  <w:num w:numId="10" w16cid:durableId="26875359">
    <w:abstractNumId w:val="5"/>
  </w:num>
  <w:num w:numId="11" w16cid:durableId="790590040">
    <w:abstractNumId w:val="29"/>
  </w:num>
  <w:num w:numId="12" w16cid:durableId="1876193368">
    <w:abstractNumId w:val="19"/>
  </w:num>
  <w:num w:numId="13" w16cid:durableId="1080441171">
    <w:abstractNumId w:val="32"/>
  </w:num>
  <w:num w:numId="14" w16cid:durableId="1402556807">
    <w:abstractNumId w:val="20"/>
  </w:num>
  <w:num w:numId="15" w16cid:durableId="1702316971">
    <w:abstractNumId w:val="15"/>
  </w:num>
  <w:num w:numId="16" w16cid:durableId="415786741">
    <w:abstractNumId w:val="31"/>
  </w:num>
  <w:num w:numId="17" w16cid:durableId="340860422">
    <w:abstractNumId w:val="14"/>
  </w:num>
  <w:num w:numId="18" w16cid:durableId="168250521">
    <w:abstractNumId w:val="21"/>
  </w:num>
  <w:num w:numId="19" w16cid:durableId="1056315107">
    <w:abstractNumId w:val="18"/>
  </w:num>
  <w:num w:numId="20" w16cid:durableId="770971503">
    <w:abstractNumId w:val="23"/>
  </w:num>
  <w:num w:numId="21" w16cid:durableId="406651962">
    <w:abstractNumId w:val="17"/>
  </w:num>
  <w:num w:numId="22" w16cid:durableId="1847355190">
    <w:abstractNumId w:val="25"/>
  </w:num>
  <w:num w:numId="23" w16cid:durableId="1086194928">
    <w:abstractNumId w:val="22"/>
  </w:num>
  <w:num w:numId="24" w16cid:durableId="1718700636">
    <w:abstractNumId w:val="16"/>
  </w:num>
  <w:num w:numId="25" w16cid:durableId="990716384">
    <w:abstractNumId w:val="10"/>
  </w:num>
  <w:num w:numId="26" w16cid:durableId="1424570093">
    <w:abstractNumId w:val="6"/>
  </w:num>
  <w:num w:numId="27" w16cid:durableId="1815020995">
    <w:abstractNumId w:val="9"/>
  </w:num>
  <w:num w:numId="28" w16cid:durableId="201334988">
    <w:abstractNumId w:val="30"/>
  </w:num>
  <w:num w:numId="29" w16cid:durableId="159855935">
    <w:abstractNumId w:val="12"/>
  </w:num>
  <w:num w:numId="30" w16cid:durableId="356085343">
    <w:abstractNumId w:val="24"/>
  </w:num>
  <w:num w:numId="31" w16cid:durableId="1554730211">
    <w:abstractNumId w:val="11"/>
  </w:num>
  <w:num w:numId="32" w16cid:durableId="2096241994">
    <w:abstractNumId w:val="13"/>
  </w:num>
  <w:num w:numId="33" w16cid:durableId="1249577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attachedTemplate r:id="rId1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7B"/>
    <w:rsid w:val="000143F9"/>
    <w:rsid w:val="000155A8"/>
    <w:rsid w:val="00046D42"/>
    <w:rsid w:val="00071571"/>
    <w:rsid w:val="0008273D"/>
    <w:rsid w:val="000E2FCD"/>
    <w:rsid w:val="00117D9C"/>
    <w:rsid w:val="0013498E"/>
    <w:rsid w:val="001A1BA5"/>
    <w:rsid w:val="00203318"/>
    <w:rsid w:val="0024481B"/>
    <w:rsid w:val="002B1463"/>
    <w:rsid w:val="002C3BAB"/>
    <w:rsid w:val="002C616B"/>
    <w:rsid w:val="00302765"/>
    <w:rsid w:val="003061D4"/>
    <w:rsid w:val="00327D9E"/>
    <w:rsid w:val="00344CB8"/>
    <w:rsid w:val="00380F32"/>
    <w:rsid w:val="00396622"/>
    <w:rsid w:val="003A44DF"/>
    <w:rsid w:val="003B1D22"/>
    <w:rsid w:val="003E449C"/>
    <w:rsid w:val="00433D7E"/>
    <w:rsid w:val="0045567B"/>
    <w:rsid w:val="004C0E21"/>
    <w:rsid w:val="004D478A"/>
    <w:rsid w:val="004E4C1A"/>
    <w:rsid w:val="004F2E2B"/>
    <w:rsid w:val="00515D76"/>
    <w:rsid w:val="00545DB6"/>
    <w:rsid w:val="005764BC"/>
    <w:rsid w:val="0058686B"/>
    <w:rsid w:val="005930DC"/>
    <w:rsid w:val="005E09F0"/>
    <w:rsid w:val="005E0E76"/>
    <w:rsid w:val="0061353F"/>
    <w:rsid w:val="00623B92"/>
    <w:rsid w:val="006450FD"/>
    <w:rsid w:val="006451AC"/>
    <w:rsid w:val="006733F2"/>
    <w:rsid w:val="00692B3B"/>
    <w:rsid w:val="006F0716"/>
    <w:rsid w:val="00710379"/>
    <w:rsid w:val="00720383"/>
    <w:rsid w:val="00741958"/>
    <w:rsid w:val="00776471"/>
    <w:rsid w:val="007A6DE3"/>
    <w:rsid w:val="007E0B19"/>
    <w:rsid w:val="007F2F8F"/>
    <w:rsid w:val="007F44E4"/>
    <w:rsid w:val="00807A2D"/>
    <w:rsid w:val="0084347C"/>
    <w:rsid w:val="008B418C"/>
    <w:rsid w:val="008C4DC7"/>
    <w:rsid w:val="008F4020"/>
    <w:rsid w:val="0090090F"/>
    <w:rsid w:val="009010FF"/>
    <w:rsid w:val="0091530D"/>
    <w:rsid w:val="0099298B"/>
    <w:rsid w:val="00994E1C"/>
    <w:rsid w:val="009B4329"/>
    <w:rsid w:val="009B6B6A"/>
    <w:rsid w:val="009D4F99"/>
    <w:rsid w:val="009F060E"/>
    <w:rsid w:val="00A01C3F"/>
    <w:rsid w:val="00A37064"/>
    <w:rsid w:val="00A50F01"/>
    <w:rsid w:val="00A66344"/>
    <w:rsid w:val="00A733BB"/>
    <w:rsid w:val="00A86D51"/>
    <w:rsid w:val="00A97BE4"/>
    <w:rsid w:val="00AB7A1B"/>
    <w:rsid w:val="00AC3810"/>
    <w:rsid w:val="00AD682B"/>
    <w:rsid w:val="00AE4E98"/>
    <w:rsid w:val="00B50CB2"/>
    <w:rsid w:val="00BA4FE9"/>
    <w:rsid w:val="00BE3C05"/>
    <w:rsid w:val="00BE5C19"/>
    <w:rsid w:val="00BF1B76"/>
    <w:rsid w:val="00C15ABC"/>
    <w:rsid w:val="00C30756"/>
    <w:rsid w:val="00CA633F"/>
    <w:rsid w:val="00CC15CE"/>
    <w:rsid w:val="00CD2D7C"/>
    <w:rsid w:val="00CF106A"/>
    <w:rsid w:val="00CF1921"/>
    <w:rsid w:val="00CF3E27"/>
    <w:rsid w:val="00CF5837"/>
    <w:rsid w:val="00D565AC"/>
    <w:rsid w:val="00D76D0D"/>
    <w:rsid w:val="00DA3427"/>
    <w:rsid w:val="00DA34A7"/>
    <w:rsid w:val="00DA4AB9"/>
    <w:rsid w:val="00DD71B7"/>
    <w:rsid w:val="00E03D56"/>
    <w:rsid w:val="00E202F7"/>
    <w:rsid w:val="00E43289"/>
    <w:rsid w:val="00E62D30"/>
    <w:rsid w:val="00E66F4A"/>
    <w:rsid w:val="00E87EBE"/>
    <w:rsid w:val="00E92241"/>
    <w:rsid w:val="00EC5625"/>
    <w:rsid w:val="00EF171A"/>
    <w:rsid w:val="00F11D33"/>
    <w:rsid w:val="00F268E4"/>
    <w:rsid w:val="00F27415"/>
    <w:rsid w:val="00F479E1"/>
    <w:rsid w:val="00F77466"/>
    <w:rsid w:val="00F8416A"/>
    <w:rsid w:val="00F8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FFCB1"/>
  <w15:docId w15:val="{E889E9C6-3989-F944-8EF4-8FE479819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D22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rsid w:val="0045567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23B9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3B1D22"/>
    <w:pPr>
      <w:keepNext/>
      <w:spacing w:line="300" w:lineRule="exact"/>
      <w:jc w:val="both"/>
      <w:outlineLvl w:val="2"/>
    </w:pPr>
    <w:rPr>
      <w:b/>
    </w:rPr>
  </w:style>
  <w:style w:type="paragraph" w:styleId="4">
    <w:name w:val="heading 4"/>
    <w:basedOn w:val="a"/>
    <w:next w:val="a"/>
    <w:link w:val="40"/>
    <w:qFormat/>
    <w:rsid w:val="003B1D22"/>
    <w:pPr>
      <w:keepNext/>
      <w:spacing w:line="300" w:lineRule="exact"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rsid w:val="000E2FCD"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3B1D22"/>
    <w:rPr>
      <w:rFonts w:eastAsia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link w:val="4"/>
    <w:rsid w:val="003B1D22"/>
    <w:rPr>
      <w:rFonts w:eastAsia="Times New Roman" w:cs="Times New Roman"/>
      <w:b/>
      <w:sz w:val="20"/>
      <w:szCs w:val="20"/>
      <w:lang w:eastAsia="ru-RU"/>
    </w:rPr>
  </w:style>
  <w:style w:type="paragraph" w:customStyle="1" w:styleId="11">
    <w:name w:val="Обычный1"/>
    <w:rsid w:val="003B1D22"/>
    <w:pPr>
      <w:widowControl w:val="0"/>
    </w:pPr>
    <w:rPr>
      <w:rFonts w:eastAsia="Times New Roman"/>
      <w:snapToGrid w:val="0"/>
    </w:rPr>
  </w:style>
  <w:style w:type="paragraph" w:styleId="a3">
    <w:name w:val="Title"/>
    <w:basedOn w:val="a"/>
    <w:link w:val="a4"/>
    <w:qFormat/>
    <w:rsid w:val="003B1D22"/>
    <w:pPr>
      <w:jc w:val="center"/>
    </w:pPr>
    <w:rPr>
      <w:i/>
      <w:sz w:val="26"/>
    </w:rPr>
  </w:style>
  <w:style w:type="character" w:customStyle="1" w:styleId="a4">
    <w:name w:val="Заголовок Знак"/>
    <w:link w:val="a3"/>
    <w:rsid w:val="003B1D22"/>
    <w:rPr>
      <w:rFonts w:eastAsia="Times New Roman" w:cs="Times New Roman"/>
      <w:i/>
      <w:sz w:val="26"/>
      <w:szCs w:val="20"/>
      <w:lang w:eastAsia="ru-RU"/>
    </w:rPr>
  </w:style>
  <w:style w:type="paragraph" w:styleId="21">
    <w:name w:val="Body Text 2"/>
    <w:basedOn w:val="a"/>
    <w:link w:val="22"/>
    <w:rsid w:val="003B1D22"/>
    <w:pPr>
      <w:jc w:val="both"/>
    </w:pPr>
    <w:rPr>
      <w:sz w:val="24"/>
    </w:rPr>
  </w:style>
  <w:style w:type="character" w:customStyle="1" w:styleId="22">
    <w:name w:val="Основной текст 2 Знак"/>
    <w:link w:val="21"/>
    <w:rsid w:val="003B1D22"/>
    <w:rPr>
      <w:rFonts w:eastAsia="Times New Roman" w:cs="Times New Roman"/>
      <w:sz w:val="24"/>
      <w:szCs w:val="20"/>
      <w:lang w:eastAsia="ru-RU"/>
    </w:rPr>
  </w:style>
  <w:style w:type="paragraph" w:styleId="31">
    <w:name w:val="Body Text 3"/>
    <w:basedOn w:val="a"/>
    <w:link w:val="32"/>
    <w:rsid w:val="003B1D22"/>
    <w:pPr>
      <w:jc w:val="both"/>
    </w:pPr>
    <w:rPr>
      <w:b/>
      <w:i/>
      <w:sz w:val="24"/>
    </w:rPr>
  </w:style>
  <w:style w:type="character" w:customStyle="1" w:styleId="32">
    <w:name w:val="Основной текст 3 Знак"/>
    <w:link w:val="31"/>
    <w:rsid w:val="003B1D22"/>
    <w:rPr>
      <w:rFonts w:eastAsia="Times New Roman" w:cs="Times New Roman"/>
      <w:b/>
      <w:i/>
      <w:sz w:val="24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B1D2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3B1D2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50">
    <w:name w:val="Заголовок 5 Знак"/>
    <w:link w:val="5"/>
    <w:uiPriority w:val="9"/>
    <w:rsid w:val="000E2FCD"/>
    <w:rPr>
      <w:rFonts w:ascii="Cambria" w:eastAsia="Times New Roman" w:hAnsi="Cambria" w:cs="Times New Roman"/>
      <w:color w:val="243F60"/>
      <w:sz w:val="20"/>
      <w:szCs w:val="20"/>
      <w:lang w:eastAsia="ru-RU"/>
    </w:rPr>
  </w:style>
  <w:style w:type="paragraph" w:styleId="a7">
    <w:name w:val="Body Text"/>
    <w:basedOn w:val="a"/>
    <w:link w:val="a8"/>
    <w:uiPriority w:val="99"/>
    <w:semiHidden/>
    <w:unhideWhenUsed/>
    <w:rsid w:val="000E2FCD"/>
    <w:pPr>
      <w:spacing w:after="120"/>
    </w:pPr>
  </w:style>
  <w:style w:type="character" w:customStyle="1" w:styleId="a8">
    <w:name w:val="Основной текст Знак"/>
    <w:link w:val="a7"/>
    <w:uiPriority w:val="99"/>
    <w:semiHidden/>
    <w:rsid w:val="000E2FCD"/>
    <w:rPr>
      <w:rFonts w:eastAsia="Times New Roman" w:cs="Times New Roman"/>
      <w:sz w:val="20"/>
      <w:szCs w:val="20"/>
      <w:lang w:eastAsia="ru-RU"/>
    </w:rPr>
  </w:style>
  <w:style w:type="paragraph" w:styleId="a9">
    <w:name w:val="Body Text Indent"/>
    <w:basedOn w:val="a"/>
    <w:link w:val="aa"/>
    <w:uiPriority w:val="99"/>
    <w:unhideWhenUsed/>
    <w:rsid w:val="000E2FCD"/>
    <w:pPr>
      <w:spacing w:after="120"/>
      <w:ind w:left="283"/>
    </w:pPr>
  </w:style>
  <w:style w:type="character" w:customStyle="1" w:styleId="aa">
    <w:name w:val="Основной текст с отступом Знак"/>
    <w:link w:val="a9"/>
    <w:uiPriority w:val="99"/>
    <w:rsid w:val="000E2FCD"/>
    <w:rPr>
      <w:rFonts w:eastAsia="Times New Roman" w:cs="Times New Roman"/>
      <w:sz w:val="20"/>
      <w:szCs w:val="20"/>
      <w:lang w:eastAsia="ru-RU"/>
    </w:rPr>
  </w:style>
  <w:style w:type="table" w:styleId="ab">
    <w:name w:val="Table Grid"/>
    <w:basedOn w:val="a1"/>
    <w:rsid w:val="000E2FC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List Paragraph"/>
    <w:basedOn w:val="a"/>
    <w:qFormat/>
    <w:rsid w:val="008C4DC7"/>
    <w:pPr>
      <w:ind w:left="720"/>
      <w:contextualSpacing/>
    </w:pPr>
  </w:style>
  <w:style w:type="character" w:styleId="ad">
    <w:name w:val="Hyperlink"/>
    <w:uiPriority w:val="99"/>
    <w:unhideWhenUsed/>
    <w:rsid w:val="00CA633F"/>
    <w:rPr>
      <w:color w:val="0000FF"/>
      <w:u w:val="single"/>
    </w:rPr>
  </w:style>
  <w:style w:type="paragraph" w:customStyle="1" w:styleId="23">
    <w:name w:val="Обычный2"/>
    <w:rsid w:val="00776471"/>
    <w:pPr>
      <w:widowControl w:val="0"/>
    </w:pPr>
    <w:rPr>
      <w:rFonts w:eastAsia="Times New Roman"/>
      <w:snapToGrid w:val="0"/>
    </w:rPr>
  </w:style>
  <w:style w:type="character" w:customStyle="1" w:styleId="20">
    <w:name w:val="Заголовок 2 Знак"/>
    <w:link w:val="2"/>
    <w:uiPriority w:val="9"/>
    <w:rsid w:val="00623B9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24">
    <w:name w:val="Основной текст (2)_"/>
    <w:rsid w:val="005E0E7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5">
    <w:name w:val="Основной текст (2)"/>
    <w:rsid w:val="005E0E7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6">
    <w:name w:val="Основной текст (2) + Полужирный"/>
    <w:rsid w:val="005E0E7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FontStyle142">
    <w:name w:val="Font Style142"/>
    <w:uiPriority w:val="99"/>
    <w:rsid w:val="00720383"/>
    <w:rPr>
      <w:rFonts w:ascii="Times New Roman" w:hAnsi="Times New Roman" w:cs="Times New Roman"/>
      <w:sz w:val="26"/>
      <w:szCs w:val="26"/>
    </w:rPr>
  </w:style>
  <w:style w:type="paragraph" w:customStyle="1" w:styleId="Style20">
    <w:name w:val="Style20"/>
    <w:basedOn w:val="a"/>
    <w:rsid w:val="00720383"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33">
    <w:name w:val="Обычный3"/>
    <w:rsid w:val="00720383"/>
    <w:pPr>
      <w:widowControl w:val="0"/>
      <w:spacing w:line="300" w:lineRule="auto"/>
      <w:ind w:left="80"/>
      <w:jc w:val="both"/>
    </w:pPr>
    <w:rPr>
      <w:rFonts w:eastAsia="Times New Roman"/>
      <w:i/>
      <w:snapToGrid w:val="0"/>
      <w:sz w:val="24"/>
    </w:rPr>
  </w:style>
  <w:style w:type="character" w:customStyle="1" w:styleId="FontStyle141">
    <w:name w:val="Font Style141"/>
    <w:rsid w:val="00807A2D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uiPriority w:val="99"/>
    <w:rsid w:val="00807A2D"/>
    <w:rPr>
      <w:rFonts w:ascii="Times New Roman" w:hAnsi="Times New Roman" w:cs="Times New Roman"/>
      <w:b/>
      <w:bCs/>
      <w:sz w:val="22"/>
      <w:szCs w:val="22"/>
    </w:rPr>
  </w:style>
  <w:style w:type="paragraph" w:customStyle="1" w:styleId="Style60">
    <w:name w:val="Style60"/>
    <w:basedOn w:val="a"/>
    <w:rsid w:val="00807A2D"/>
    <w:pPr>
      <w:widowControl w:val="0"/>
      <w:autoSpaceDE w:val="0"/>
      <w:autoSpaceDN w:val="0"/>
      <w:adjustRightInd w:val="0"/>
      <w:spacing w:line="322" w:lineRule="exact"/>
      <w:ind w:hanging="509"/>
    </w:pPr>
    <w:rPr>
      <w:sz w:val="24"/>
      <w:szCs w:val="24"/>
    </w:rPr>
  </w:style>
  <w:style w:type="paragraph" w:styleId="34">
    <w:name w:val="Body Text Indent 3"/>
    <w:basedOn w:val="a"/>
    <w:link w:val="35"/>
    <w:rsid w:val="00BE3C05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link w:val="34"/>
    <w:rsid w:val="00BE3C05"/>
    <w:rPr>
      <w:rFonts w:eastAsia="Times New Roman"/>
      <w:sz w:val="16"/>
      <w:szCs w:val="16"/>
    </w:rPr>
  </w:style>
  <w:style w:type="paragraph" w:customStyle="1" w:styleId="27">
    <w:name w:val="Основной текст2"/>
    <w:basedOn w:val="a"/>
    <w:link w:val="ae"/>
    <w:rsid w:val="00BE3C05"/>
    <w:pPr>
      <w:widowControl w:val="0"/>
      <w:jc w:val="both"/>
    </w:pPr>
    <w:rPr>
      <w:i/>
      <w:snapToGrid w:val="0"/>
    </w:rPr>
  </w:style>
  <w:style w:type="character" w:customStyle="1" w:styleId="ae">
    <w:name w:val="Основной текст_"/>
    <w:link w:val="27"/>
    <w:rsid w:val="00BE3C05"/>
    <w:rPr>
      <w:rFonts w:eastAsia="Times New Roman"/>
      <w:i/>
      <w:snapToGrid w:val="0"/>
    </w:rPr>
  </w:style>
  <w:style w:type="character" w:customStyle="1" w:styleId="af">
    <w:name w:val="Основной текст + Курсив"/>
    <w:rsid w:val="00710379"/>
    <w:rPr>
      <w:i w:val="0"/>
      <w:iCs/>
      <w:snapToGrid w:val="0"/>
    </w:rPr>
  </w:style>
  <w:style w:type="character" w:customStyle="1" w:styleId="af0">
    <w:name w:val="Основной текст + Полужирный"/>
    <w:rsid w:val="00710379"/>
    <w:rPr>
      <w:rFonts w:ascii="Times New Roman" w:eastAsia="Times New Roman" w:hAnsi="Times New Roman" w:cs="Times New Roman"/>
      <w:b/>
      <w:bCs/>
      <w:i/>
      <w:iCs w:val="0"/>
      <w:smallCaps w:val="0"/>
      <w:strike w:val="0"/>
      <w:snapToGrid w:val="0"/>
      <w:spacing w:val="0"/>
      <w:sz w:val="22"/>
      <w:szCs w:val="22"/>
    </w:rPr>
  </w:style>
  <w:style w:type="character" w:customStyle="1" w:styleId="-1pt">
    <w:name w:val="Основной текст + Курсив;Интервал -1 pt"/>
    <w:rsid w:val="00710379"/>
    <w:rPr>
      <w:rFonts w:ascii="Times New Roman" w:eastAsia="Times New Roman" w:hAnsi="Times New Roman" w:cs="Times New Roman"/>
      <w:b w:val="0"/>
      <w:bCs w:val="0"/>
      <w:i w:val="0"/>
      <w:iCs/>
      <w:smallCaps w:val="0"/>
      <w:strike w:val="0"/>
      <w:snapToGrid w:val="0"/>
      <w:spacing w:val="-20"/>
      <w:sz w:val="22"/>
      <w:szCs w:val="22"/>
    </w:rPr>
  </w:style>
  <w:style w:type="character" w:customStyle="1" w:styleId="-1pt0">
    <w:name w:val="Основной текст + Интервал -1 pt"/>
    <w:rsid w:val="00710379"/>
    <w:rPr>
      <w:rFonts w:ascii="Times New Roman" w:eastAsia="Times New Roman" w:hAnsi="Times New Roman" w:cs="Times New Roman"/>
      <w:b w:val="0"/>
      <w:bCs w:val="0"/>
      <w:i/>
      <w:iCs w:val="0"/>
      <w:smallCaps w:val="0"/>
      <w:strike w:val="0"/>
      <w:snapToGrid w:val="0"/>
      <w:spacing w:val="-20"/>
      <w:sz w:val="22"/>
      <w:szCs w:val="22"/>
    </w:rPr>
  </w:style>
  <w:style w:type="character" w:customStyle="1" w:styleId="af1">
    <w:name w:val="Подпись к картинке_"/>
    <w:link w:val="af2"/>
    <w:rsid w:val="00710379"/>
    <w:rPr>
      <w:sz w:val="17"/>
      <w:szCs w:val="17"/>
      <w:shd w:val="clear" w:color="auto" w:fill="FFFFFF"/>
    </w:rPr>
  </w:style>
  <w:style w:type="paragraph" w:customStyle="1" w:styleId="af2">
    <w:name w:val="Подпись к картинке"/>
    <w:basedOn w:val="a"/>
    <w:link w:val="af1"/>
    <w:rsid w:val="00710379"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Default">
    <w:name w:val="Default"/>
    <w:rsid w:val="00F268E4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table" w:customStyle="1" w:styleId="12">
    <w:name w:val="Сетка таблицы1"/>
    <w:basedOn w:val="a1"/>
    <w:next w:val="ab"/>
    <w:uiPriority w:val="39"/>
    <w:rsid w:val="002C616B"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Основной"/>
    <w:basedOn w:val="a"/>
    <w:rsid w:val="002C616B"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styleId="af4">
    <w:name w:val="Strong"/>
    <w:uiPriority w:val="22"/>
    <w:qFormat/>
    <w:rsid w:val="002C616B"/>
    <w:rPr>
      <w:b/>
      <w:bCs/>
    </w:rPr>
  </w:style>
  <w:style w:type="paragraph" w:customStyle="1" w:styleId="ds-markdown-paragraph">
    <w:name w:val="ds-markdown-paragraph"/>
    <w:basedOn w:val="a"/>
    <w:rsid w:val="00CD2D7C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450F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5567B"/>
  </w:style>
  <w:style w:type="paragraph" w:styleId="HTML0">
    <w:name w:val="HTML Preformatted"/>
    <w:basedOn w:val="a"/>
    <w:link w:val="HTML1"/>
    <w:uiPriority w:val="99"/>
    <w:semiHidden/>
    <w:unhideWhenUsed/>
    <w:rsid w:val="00455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5567B"/>
    <w:rPr>
      <w:rFonts w:ascii="Courier New" w:eastAsia="Times New Roman" w:hAnsi="Courier New" w:cs="Courier New"/>
    </w:rPr>
  </w:style>
  <w:style w:type="character" w:customStyle="1" w:styleId="10">
    <w:name w:val="Заголовок 1 Знак"/>
    <w:basedOn w:val="a0"/>
    <w:link w:val="1"/>
    <w:uiPriority w:val="9"/>
    <w:rsid w:val="00455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9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na/Library/Group%20Containers/UBF8T346G9.Office/User%20Content.localized/Templates.localized/&#1047;&#1072;&#1093;&#1072;&#1088;&#1086;&#1074;&#1072;_&#1040;&#1042;_&#1048;&#1059;5-24&#1041;_&#1051;&#1056;1_&#1055;&#1088;&#1086;&#1075;&#1088;&#1072;&#1084;&#1084;&#1080;&#1088;&#1086;&#1074;&#1072;&#1085;&#1080;&#1077;_&#1085;&#1072;_&#1086;&#1089;&#1085;&#1086;&#1074;&#1077;_&#1082;&#1083;&#1072;&#1089;&#1089;&#1086;&#1074;_&#1080;_&#1096;&#1072;&#1073;&#1083;&#1086;&#1085;&#1086;&#1074;_2026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Захарова_АВ_ИУ5-24Б_ЛР1_Программирование_на_основе_классов_и_шаблонов_2026.dotx</Template>
  <TotalTime>1</TotalTime>
  <Pages>9</Pages>
  <Words>1320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8827</CharactersWithSpaces>
  <SharedDoc>false</SharedDoc>
  <HLinks>
    <vt:vector size="48" baseType="variant">
      <vt:variant>
        <vt:i4>4784206</vt:i4>
      </vt:variant>
      <vt:variant>
        <vt:i4>21</vt:i4>
      </vt:variant>
      <vt:variant>
        <vt:i4>0</vt:i4>
      </vt:variant>
      <vt:variant>
        <vt:i4>5</vt:i4>
      </vt:variant>
      <vt:variant>
        <vt:lpwstr>https://education.vk.company/students</vt:lpwstr>
      </vt:variant>
      <vt:variant>
        <vt:lpwstr/>
      </vt:variant>
      <vt:variant>
        <vt:i4>2359391</vt:i4>
      </vt:variant>
      <vt:variant>
        <vt:i4>18</vt:i4>
      </vt:variant>
      <vt:variant>
        <vt:i4>0</vt:i4>
      </vt:variant>
      <vt:variant>
        <vt:i4>5</vt:i4>
      </vt:variant>
      <vt:variant>
        <vt:lpwstr>http://progbook.ru/c/178-dzhosyutis_c_standartnaya_biblioteka.html</vt:lpwstr>
      </vt:variant>
      <vt:variant>
        <vt:lpwstr/>
      </vt:variant>
      <vt:variant>
        <vt:i4>1703952</vt:i4>
      </vt:variant>
      <vt:variant>
        <vt:i4>15</vt:i4>
      </vt:variant>
      <vt:variant>
        <vt:i4>0</vt:i4>
      </vt:variant>
      <vt:variant>
        <vt:i4>5</vt:i4>
      </vt:variant>
      <vt:variant>
        <vt:lpwstr>http://rutracker.org/forum/viewtopic.php?t=533181</vt:lpwstr>
      </vt:variant>
      <vt:variant>
        <vt:lpwstr/>
      </vt:variant>
      <vt:variant>
        <vt:i4>4980812</vt:i4>
      </vt:variant>
      <vt:variant>
        <vt:i4>12</vt:i4>
      </vt:variant>
      <vt:variant>
        <vt:i4>0</vt:i4>
      </vt:variant>
      <vt:variant>
        <vt:i4>5</vt:i4>
      </vt:variant>
      <vt:variant>
        <vt:lpwstr>http://razym.ru/naukaobraz/obrazov/181547-aho-a-ulman-d-hopkroft-d-struktury-dannyh-i-algoritmy.html</vt:lpwstr>
      </vt:variant>
      <vt:variant>
        <vt:lpwstr/>
      </vt:variant>
      <vt:variant>
        <vt:i4>2293860</vt:i4>
      </vt:variant>
      <vt:variant>
        <vt:i4>9</vt:i4>
      </vt:variant>
      <vt:variant>
        <vt:i4>0</vt:i4>
      </vt:variant>
      <vt:variant>
        <vt:i4>5</vt:i4>
      </vt:variant>
      <vt:variant>
        <vt:lpwstr>https://num-meth.ru/index.php/journal/index</vt:lpwstr>
      </vt:variant>
      <vt:variant>
        <vt:lpwstr/>
      </vt:variant>
      <vt:variant>
        <vt:i4>196675</vt:i4>
      </vt:variant>
      <vt:variant>
        <vt:i4>6</vt:i4>
      </vt:variant>
      <vt:variant>
        <vt:i4>0</vt:i4>
      </vt:variant>
      <vt:variant>
        <vt:i4>5</vt:i4>
      </vt:variant>
      <vt:variant>
        <vt:lpwstr>http://razym.ru/naukaobraz/obrazov/151874-akulov-oa-medvedev-nv-informatika-bazovyy-kurs.html</vt:lpwstr>
      </vt:variant>
      <vt:variant>
        <vt:lpwstr/>
      </vt:variant>
      <vt:variant>
        <vt:i4>6029332</vt:i4>
      </vt:variant>
      <vt:variant>
        <vt:i4>3</vt:i4>
      </vt:variant>
      <vt:variant>
        <vt:i4>0</vt:i4>
      </vt:variant>
      <vt:variant>
        <vt:i4>5</vt:i4>
      </vt:variant>
      <vt:variant>
        <vt:lpwstr>http://progbook.ru/c/737-podbelskii-programmiovanie-na-yazyke-si.html</vt:lpwstr>
      </vt:variant>
      <vt:variant>
        <vt:lpwstr/>
      </vt:variant>
      <vt:variant>
        <vt:i4>6226000</vt:i4>
      </vt:variant>
      <vt:variant>
        <vt:i4>0</vt:i4>
      </vt:variant>
      <vt:variant>
        <vt:i4>0</vt:i4>
      </vt:variant>
      <vt:variant>
        <vt:i4>5</vt:i4>
      </vt:variant>
      <vt:variant>
        <vt:lpwstr>http://progbook.ru/technologiya-programmirovaniya/582-ivanova-tehnologiya-programmirovaniya.html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k8582</cp:lastModifiedBy>
  <cp:revision>2</cp:revision>
  <cp:lastPrinted>2014-02-11T08:15:00Z</cp:lastPrinted>
  <dcterms:created xsi:type="dcterms:W3CDTF">2026-06-09T09:08:00Z</dcterms:created>
  <dcterms:modified xsi:type="dcterms:W3CDTF">2026-06-09T09:08:00Z</dcterms:modified>
</cp:coreProperties>
</file>